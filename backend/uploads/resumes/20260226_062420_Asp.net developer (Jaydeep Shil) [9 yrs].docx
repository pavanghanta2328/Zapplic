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5451" w:type="pct"/>
        <w:tblLayout w:type="fixed"/>
        <w:tblLook w:val="04A0" w:firstRow="1" w:lastRow="0" w:firstColumn="1" w:lastColumn="0" w:noHBand="0" w:noVBand="1"/>
        <w:tblDescription w:val="Header layout table"/>
      </w:tblPr>
      <w:tblGrid>
        <w:gridCol w:w="4045"/>
        <w:gridCol w:w="6429"/>
      </w:tblGrid>
      <w:tr w:rsidR="00D92B95" w:rsidRPr="006650A2" w14:paraId="6575C5FB" w14:textId="77777777" w:rsidTr="002C0FD0">
        <w:trPr>
          <w:trHeight w:val="1700"/>
        </w:trPr>
        <w:tc>
          <w:tcPr>
            <w:tcW w:w="4045" w:type="dxa"/>
          </w:tcPr>
          <w:p w14:paraId="696921B3" w14:textId="085A9DC9" w:rsidR="00DD4719" w:rsidRPr="002340D0" w:rsidRDefault="00DD4719" w:rsidP="00C84833">
            <w:pPr>
              <w:pStyle w:val="Title"/>
              <w:rPr>
                <w:color w:val="005E80" w:themeColor="accent1" w:themeShade="BF"/>
                <w:sz w:val="24"/>
                <w:szCs w:val="24"/>
              </w:rPr>
            </w:pPr>
            <w:r w:rsidRPr="002340D0">
              <w:rPr>
                <w:color w:val="005E80" w:themeColor="accent1" w:themeShade="BF"/>
                <w:sz w:val="24"/>
                <w:szCs w:val="24"/>
              </w:rPr>
              <w:t>Jaydeep</w:t>
            </w:r>
            <w:r w:rsidR="00DE377E" w:rsidRPr="002340D0">
              <w:rPr>
                <w:color w:val="005E80" w:themeColor="accent1" w:themeShade="BF"/>
                <w:sz w:val="24"/>
                <w:szCs w:val="24"/>
              </w:rPr>
              <w:t xml:space="preserve"> </w:t>
            </w:r>
            <w:r w:rsidRPr="002340D0">
              <w:rPr>
                <w:color w:val="005E80" w:themeColor="accent1" w:themeShade="BF"/>
                <w:sz w:val="24"/>
                <w:szCs w:val="24"/>
              </w:rPr>
              <w:t>Shil</w:t>
            </w:r>
          </w:p>
        </w:tc>
        <w:tc>
          <w:tcPr>
            <w:tcW w:w="6429" w:type="dxa"/>
          </w:tcPr>
          <w:tbl>
            <w:tblPr>
              <w:tblStyle w:val="TableGrid"/>
              <w:tblW w:w="691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5481"/>
              <w:gridCol w:w="715"/>
              <w:gridCol w:w="715"/>
            </w:tblGrid>
            <w:tr w:rsidR="00BF1E0A" w:rsidRPr="006650A2" w14:paraId="70C6F2BE" w14:textId="1DBC5CF9" w:rsidTr="00BF1E0A">
              <w:trPr>
                <w:trHeight w:val="196"/>
              </w:trPr>
              <w:tc>
                <w:tcPr>
                  <w:tcW w:w="5481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013EAEF7" w14:textId="4003F83B" w:rsidR="00BF1E0A" w:rsidRPr="006650A2" w:rsidRDefault="00000000" w:rsidP="00690B6A">
                  <w:pPr>
                    <w:pStyle w:val="ContactInfo"/>
                  </w:pPr>
                  <w:sdt>
                    <w:sdtPr>
                      <w:rPr>
                        <w:b/>
                      </w:rPr>
                      <w:alias w:val="Enter address:"/>
                      <w:tag w:val="Enter address:"/>
                      <w:id w:val="966779368"/>
                      <w:placeholder>
                        <w:docPart w:val="6CD418EBB98F4D4E9570D5CB8155690A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 w:rsidR="00BF1E0A" w:rsidRPr="00A602D8">
                        <w:rPr>
                          <w:b/>
                        </w:rPr>
                        <w:t>Bangalore, India</w:t>
                      </w:r>
                    </w:sdtContent>
                  </w:sdt>
                </w:p>
              </w:tc>
              <w:tc>
                <w:tcPr>
                  <w:tcW w:w="715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5CCAF286" w14:textId="0C89750C" w:rsidR="00BF1E0A" w:rsidRPr="006650A2" w:rsidRDefault="00BF1E0A" w:rsidP="00A602D8">
                  <w:pPr>
                    <w:pStyle w:val="Icons"/>
                    <w:tabs>
                      <w:tab w:val="center" w:pos="357"/>
                    </w:tabs>
                    <w:jc w:val="left"/>
                  </w:pPr>
                  <w:r>
                    <w:tab/>
                  </w:r>
                  <w:r w:rsidRPr="006650A2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2CADB8A" wp14:editId="4B550C2F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CB15FE3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15" w:type="dxa"/>
                </w:tcPr>
                <w:p w14:paraId="5E47703B" w14:textId="77777777" w:rsidR="00BF1E0A" w:rsidRDefault="00BF1E0A" w:rsidP="00A602D8">
                  <w:pPr>
                    <w:pStyle w:val="Icons"/>
                    <w:tabs>
                      <w:tab w:val="center" w:pos="357"/>
                    </w:tabs>
                    <w:jc w:val="left"/>
                  </w:pPr>
                </w:p>
              </w:tc>
            </w:tr>
            <w:tr w:rsidR="00BF1E0A" w:rsidRPr="006650A2" w14:paraId="7F442E4E" w14:textId="75A974FA" w:rsidTr="00BF1E0A">
              <w:trPr>
                <w:trHeight w:val="200"/>
              </w:trPr>
              <w:sdt>
                <w:sdtPr>
                  <w:rPr>
                    <w:b/>
                    <w:u w:val="single"/>
                  </w:rPr>
                  <w:alias w:val="Enter phone:"/>
                  <w:tag w:val="Enter phone:"/>
                  <w:id w:val="-1849400302"/>
                  <w:placeholder>
                    <w:docPart w:val="3E457CB8E09243CCBBAEA0213C67C96E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5481" w:type="dxa"/>
                      <w:tcMar>
                        <w:left w:w="720" w:type="dxa"/>
                        <w:right w:w="29" w:type="dxa"/>
                      </w:tcMar>
                    </w:tcPr>
                    <w:p w14:paraId="1B5B5631" w14:textId="32E24972" w:rsidR="00BF1E0A" w:rsidRPr="00355042" w:rsidRDefault="00BF1E0A" w:rsidP="00690B6A">
                      <w:pPr>
                        <w:pStyle w:val="ContactInfo"/>
                        <w:rPr>
                          <w:u w:val="single"/>
                        </w:rPr>
                      </w:pPr>
                      <w:r w:rsidRPr="00A602D8">
                        <w:rPr>
                          <w:b/>
                          <w:u w:val="single"/>
                        </w:rPr>
                        <w:t>+91-8880389065</w:t>
                      </w:r>
                    </w:p>
                  </w:tc>
                </w:sdtContent>
              </w:sdt>
              <w:tc>
                <w:tcPr>
                  <w:tcW w:w="715" w:type="dxa"/>
                  <w:tcMar>
                    <w:left w:w="0" w:type="dxa"/>
                    <w:right w:w="0" w:type="dxa"/>
                  </w:tcMar>
                </w:tcPr>
                <w:p w14:paraId="1A065053" w14:textId="77777777" w:rsidR="00BF1E0A" w:rsidRPr="006650A2" w:rsidRDefault="00BF1E0A" w:rsidP="00932D92">
                  <w:pPr>
                    <w:pStyle w:val="Icons"/>
                  </w:pPr>
                  <w:r w:rsidRPr="006650A2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8C132C1" wp14:editId="46C4DB1F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09A1F66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15" w:type="dxa"/>
                </w:tcPr>
                <w:p w14:paraId="00F98A18" w14:textId="77777777" w:rsidR="00BF1E0A" w:rsidRPr="006650A2" w:rsidRDefault="00BF1E0A" w:rsidP="00932D92">
                  <w:pPr>
                    <w:pStyle w:val="Icons"/>
                    <w:rPr>
                      <w:noProof/>
                    </w:rPr>
                  </w:pPr>
                </w:p>
              </w:tc>
            </w:tr>
            <w:tr w:rsidR="00BF1E0A" w:rsidRPr="006650A2" w14:paraId="4A63A74B" w14:textId="00336429" w:rsidTr="00BF1E0A">
              <w:trPr>
                <w:trHeight w:val="196"/>
              </w:trPr>
              <w:sdt>
                <w:sdtPr>
                  <w:rPr>
                    <w:b/>
                    <w:u w:val="single"/>
                  </w:rPr>
                  <w:alias w:val="Enter email:"/>
                  <w:tag w:val="Enter email:"/>
                  <w:id w:val="-675184368"/>
                  <w:placeholder>
                    <w:docPart w:val="12FDEB4F4AA84870BB269E2BACF16CF6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5481" w:type="dxa"/>
                      <w:tcMar>
                        <w:left w:w="720" w:type="dxa"/>
                        <w:right w:w="29" w:type="dxa"/>
                      </w:tcMar>
                    </w:tcPr>
                    <w:p w14:paraId="75B16257" w14:textId="039EA5F3" w:rsidR="00BF1E0A" w:rsidRPr="00913FB9" w:rsidRDefault="00BF1E0A" w:rsidP="00932D92">
                      <w:pPr>
                        <w:pStyle w:val="ContactInfo"/>
                        <w:rPr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 xml:space="preserve">joydeeprony89@gmail.com </w:t>
                      </w:r>
                    </w:p>
                  </w:tc>
                </w:sdtContent>
              </w:sdt>
              <w:tc>
                <w:tcPr>
                  <w:tcW w:w="715" w:type="dxa"/>
                  <w:tcMar>
                    <w:left w:w="0" w:type="dxa"/>
                    <w:right w:w="0" w:type="dxa"/>
                  </w:tcMar>
                </w:tcPr>
                <w:p w14:paraId="31169520" w14:textId="77777777" w:rsidR="00BF1E0A" w:rsidRPr="006650A2" w:rsidRDefault="00BF1E0A" w:rsidP="00932D92">
                  <w:pPr>
                    <w:pStyle w:val="Icons"/>
                  </w:pPr>
                  <w:r w:rsidRPr="006650A2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9171945" wp14:editId="563119D9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7B7F3DE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15" w:type="dxa"/>
                </w:tcPr>
                <w:p w14:paraId="4E96172B" w14:textId="77777777" w:rsidR="00BF1E0A" w:rsidRPr="006650A2" w:rsidRDefault="00BF1E0A" w:rsidP="00932D92">
                  <w:pPr>
                    <w:pStyle w:val="Icons"/>
                    <w:rPr>
                      <w:noProof/>
                    </w:rPr>
                  </w:pPr>
                </w:p>
              </w:tc>
            </w:tr>
            <w:tr w:rsidR="00BF1E0A" w:rsidRPr="006650A2" w14:paraId="093FBFA7" w14:textId="6F039A48" w:rsidTr="00BF1E0A">
              <w:trPr>
                <w:trHeight w:val="370"/>
              </w:trPr>
              <w:tc>
                <w:tcPr>
                  <w:tcW w:w="5481" w:type="dxa"/>
                  <w:tcMar>
                    <w:left w:w="720" w:type="dxa"/>
                    <w:right w:w="29" w:type="dxa"/>
                  </w:tcMar>
                </w:tcPr>
                <w:p w14:paraId="6C15CAB3" w14:textId="0275B7E9" w:rsidR="00BF1E0A" w:rsidRPr="00FB3AD3" w:rsidRDefault="00000000" w:rsidP="004738D7">
                  <w:pPr>
                    <w:pStyle w:val="ContactInfo"/>
                    <w:ind w:left="-737"/>
                    <w:rPr>
                      <w:b/>
                      <w:u w:val="single"/>
                    </w:rPr>
                  </w:pPr>
                  <w:hyperlink r:id="rId9" w:history="1">
                    <w:r w:rsidR="00BF1E0A" w:rsidRPr="00FB3AD3">
                      <w:rPr>
                        <w:b/>
                        <w:u w:val="single"/>
                      </w:rPr>
                      <w:t>https://www.linkedin.com/in/jaydeep-shil-75a90847/</w:t>
                    </w:r>
                  </w:hyperlink>
                  <w:r w:rsidR="00BF1E0A" w:rsidRPr="00FB3AD3">
                    <w:rPr>
                      <w:b/>
                      <w:u w:val="single"/>
                    </w:rPr>
                    <w:t xml:space="preserve">  </w:t>
                  </w:r>
                </w:p>
              </w:tc>
              <w:tc>
                <w:tcPr>
                  <w:tcW w:w="715" w:type="dxa"/>
                  <w:tcMar>
                    <w:left w:w="0" w:type="dxa"/>
                    <w:right w:w="0" w:type="dxa"/>
                  </w:tcMar>
                </w:tcPr>
                <w:p w14:paraId="1B0E28CB" w14:textId="77777777" w:rsidR="00BF1E0A" w:rsidRPr="00EE1EEB" w:rsidRDefault="00BF1E0A" w:rsidP="00932D92">
                  <w:pPr>
                    <w:pStyle w:val="Icons"/>
                    <w:rPr>
                      <w:b/>
                      <w:color w:val="595959" w:themeColor="text1" w:themeTint="A6"/>
                      <w:u w:val="single"/>
                    </w:rPr>
                  </w:pPr>
                  <w:r w:rsidRPr="00EE1EEB">
                    <w:rPr>
                      <w:b/>
                      <w:noProof/>
                      <w:color w:val="595959" w:themeColor="text1" w:themeTint="A6"/>
                      <w:u w:val="single"/>
                    </w:rPr>
                    <mc:AlternateContent>
                      <mc:Choice Requires="wps">
                        <w:drawing>
                          <wp:inline distT="0" distB="0" distL="0" distR="0" wp14:anchorId="34B972FF" wp14:editId="6B814A69">
                            <wp:extent cx="152400" cy="144780"/>
                            <wp:effectExtent l="0" t="0" r="0" b="762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52400" cy="144780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ED77BDB" id="LinkedIn icon" o:spid="_x0000_s1026" alt="LinkedIn icon" style="width:12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22720,54639;22545,121815;23419,123424;44800,123313;45149,55804;44333,54251;100202,52642;90764,55138;83366,60852;81094,63348;80977,54639;61053,54251;59364,55083;59422,123091;80220,123424;81909,122591;82084,85037;84298,76939;88842,72723;95949,71558;102416,73333;106086,78658;107134,87534;107309,122869;128573,123424;129796,122203;129097,73832;125136,62572;118553,56081;107775,52753;29769,20524;23361,24962;20798,32284;23244,39662;29594,44211;37925,44211;44450,39773;46955,32340;44450,25073;38042,20524;142788,0;147215,1664;151759,7100;152400,134518;149604,141174;143195,144614;7690,144336;2389,140897;0,136016;1748,4715;6467,943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15" w:type="dxa"/>
                </w:tcPr>
                <w:p w14:paraId="78429F6F" w14:textId="77777777" w:rsidR="00BF1E0A" w:rsidRPr="00EE1EEB" w:rsidRDefault="00BF1E0A" w:rsidP="00932D92">
                  <w:pPr>
                    <w:pStyle w:val="Icons"/>
                    <w:rPr>
                      <w:b/>
                      <w:color w:val="595959" w:themeColor="text1" w:themeTint="A6"/>
                      <w:u w:val="single"/>
                    </w:rPr>
                  </w:pPr>
                </w:p>
              </w:tc>
            </w:tr>
          </w:tbl>
          <w:p w14:paraId="6DA81D37" w14:textId="40D9980D" w:rsidR="00D92B95" w:rsidRPr="006650A2" w:rsidRDefault="00E05CEB" w:rsidP="00CF3144">
            <w:pPr>
              <w:pStyle w:val="Header"/>
            </w:pPr>
            <w:r w:rsidRPr="009E32E9">
              <w:rPr>
                <w:b/>
              </w:rPr>
              <w:t xml:space="preserve">                                              </w:t>
            </w:r>
            <w:hyperlink r:id="rId10" w:history="1">
              <w:r w:rsidR="00AE0483" w:rsidRPr="003A0C25">
                <w:rPr>
                  <w:b/>
                  <w:u w:val="single"/>
                </w:rPr>
                <w:t>https://jaydeepwise.medium.com</w:t>
              </w:r>
              <w:r w:rsidR="00AE0483" w:rsidRPr="009E32E9">
                <w:rPr>
                  <w:b/>
                </w:rPr>
                <w:t>/</w:t>
              </w:r>
            </w:hyperlink>
            <w:r w:rsidR="00AE0483">
              <w:t xml:space="preserve"> </w:t>
            </w:r>
            <w:r>
              <w:t xml:space="preserve"> </w:t>
            </w:r>
            <w:r w:rsidR="00CF3144">
              <w:t xml:space="preserve"> </w:t>
            </w:r>
            <w:r w:rsidR="002117F9">
              <w:t xml:space="preserve"> </w:t>
            </w:r>
            <w:r>
              <w:rPr>
                <w:noProof/>
              </w:rPr>
              <w:drawing>
                <wp:inline distT="0" distB="0" distL="0" distR="0" wp14:anchorId="084291D2" wp14:editId="27FDCA7B">
                  <wp:extent cx="164465" cy="164465"/>
                  <wp:effectExtent l="0" t="0" r="6985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medium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73" cy="16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78495" w14:textId="41074DB9" w:rsidR="00F6339F" w:rsidRPr="006650A2" w:rsidRDefault="00F6339F" w:rsidP="009E3F11">
      <w:pPr>
        <w:spacing w:after="0"/>
        <w:ind w:right="-279"/>
      </w:pPr>
    </w:p>
    <w:p w14:paraId="4E7813CA" w14:textId="51EC59D2" w:rsidR="00C73C03" w:rsidRPr="006650A2" w:rsidRDefault="004738D7" w:rsidP="009E3F11">
      <w:pPr>
        <w:spacing w:after="0"/>
        <w:ind w:right="-279"/>
      </w:pPr>
      <w:r w:rsidRPr="006650A2">
        <w:t xml:space="preserve">Have </w:t>
      </w:r>
      <w:r w:rsidR="00BC74B3">
        <w:t>9</w:t>
      </w:r>
      <w:r w:rsidRPr="006650A2">
        <w:t xml:space="preserve"> years of software development experience working on challenging projects from conception to deployment and maintenance with a </w:t>
      </w:r>
      <w:r w:rsidR="00EE2FDE" w:rsidRPr="006650A2">
        <w:t>M</w:t>
      </w:r>
      <w:r w:rsidR="00454593" w:rsidRPr="006650A2">
        <w:t>aster’s</w:t>
      </w:r>
      <w:r w:rsidRPr="006650A2">
        <w:t xml:space="preserve"> degree in Computer </w:t>
      </w:r>
      <w:r w:rsidR="00454593" w:rsidRPr="006650A2">
        <w:t>application</w:t>
      </w:r>
      <w:r w:rsidRPr="006650A2">
        <w:t>. Possess experience working on large scale enterprise-grade software applications. Have excellent debugging, troubleshooting and perf</w:t>
      </w:r>
      <w:r w:rsidR="00F16E72">
        <w:t>ormance fine-tuning skills and f</w:t>
      </w:r>
      <w:r w:rsidRPr="006650A2">
        <w:t>lexibility in learning new technologies and tools.</w:t>
      </w:r>
    </w:p>
    <w:p w14:paraId="6E553E50" w14:textId="77777777" w:rsidR="00AD13CB" w:rsidRPr="006650A2" w:rsidRDefault="00000000" w:rsidP="00FD45A5">
      <w:pPr>
        <w:pStyle w:val="Heading1"/>
        <w:pBdr>
          <w:top w:val="single" w:sz="4" w:space="5" w:color="A6A6A6" w:themeColor="background1" w:themeShade="A6"/>
        </w:pBdr>
        <w:ind w:right="-279"/>
        <w:rPr>
          <w:sz w:val="22"/>
          <w:szCs w:val="22"/>
        </w:rPr>
      </w:pPr>
      <w:sdt>
        <w:sdtPr>
          <w:rPr>
            <w:sz w:val="22"/>
            <w:szCs w:val="22"/>
          </w:rPr>
          <w:alias w:val="Skills:"/>
          <w:tag w:val="Skills:"/>
          <w:id w:val="-891506033"/>
          <w:placeholder>
            <w:docPart w:val="BE6F1532EFA14128ACD50E140B0A99D4"/>
          </w:placeholder>
          <w:temporary/>
          <w:showingPlcHdr/>
          <w15:appearance w15:val="hidden"/>
        </w:sdtPr>
        <w:sdtContent>
          <w:r w:rsidR="004937AE" w:rsidRPr="006650A2">
            <w:rPr>
              <w:color w:val="005E80" w:themeColor="accent1" w:themeShade="BF"/>
              <w:sz w:val="22"/>
              <w:szCs w:val="22"/>
            </w:rPr>
            <w:t>Skills</w:t>
          </w:r>
        </w:sdtContent>
      </w:sdt>
    </w:p>
    <w:tbl>
      <w:tblPr>
        <w:tblStyle w:val="TableGrid"/>
        <w:tblW w:w="5326" w:type="pct"/>
        <w:tblLook w:val="04A0" w:firstRow="1" w:lastRow="0" w:firstColumn="1" w:lastColumn="0" w:noHBand="0" w:noVBand="1"/>
        <w:tblDescription w:val="Skills layout table "/>
      </w:tblPr>
      <w:tblGrid>
        <w:gridCol w:w="5122"/>
        <w:gridCol w:w="5122"/>
      </w:tblGrid>
      <w:tr w:rsidR="00F36E3A" w:rsidRPr="006650A2" w14:paraId="77609AEF" w14:textId="77777777" w:rsidTr="00CD57C7">
        <w:trPr>
          <w:trHeight w:val="5303"/>
        </w:trPr>
        <w:tc>
          <w:tcPr>
            <w:tcW w:w="4971" w:type="dxa"/>
          </w:tcPr>
          <w:p w14:paraId="6D82C751" w14:textId="2310A37F" w:rsidR="00AF5BCE" w:rsidRDefault="00772304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>Computer Science</w:t>
            </w:r>
            <w:r>
              <w:t xml:space="preserve"> - Data Structures, Algorithms</w:t>
            </w:r>
            <w:r w:rsidR="00A52049">
              <w:t>.</w:t>
            </w:r>
          </w:p>
          <w:p w14:paraId="4433F560" w14:textId="5A9C3A3F" w:rsidR="00772304" w:rsidRDefault="00772304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 xml:space="preserve">Programming language </w:t>
            </w:r>
            <w:r>
              <w:t>– C#, JavaScript, J</w:t>
            </w:r>
            <w:r w:rsidR="000C0689">
              <w:t>ava,</w:t>
            </w:r>
            <w:r w:rsidR="00D32E3B">
              <w:t xml:space="preserve"> P</w:t>
            </w:r>
            <w:r>
              <w:t>ython, SQL</w:t>
            </w:r>
            <w:r w:rsidR="005E4DDB">
              <w:t>.</w:t>
            </w:r>
          </w:p>
          <w:p w14:paraId="5D4A0990" w14:textId="56809093" w:rsidR="005E43A9" w:rsidRDefault="005E43A9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>Design Patterns</w:t>
            </w:r>
            <w:r>
              <w:t xml:space="preserve"> – Singleton, Factory, Builder, Observer, Pub-Sub, Chain of responsibility</w:t>
            </w:r>
            <w:r w:rsidR="00A44657">
              <w:t>, Composite</w:t>
            </w:r>
            <w:r w:rsidR="00BF2907">
              <w:t>, Command</w:t>
            </w:r>
            <w:r w:rsidR="0072783C">
              <w:t>,</w:t>
            </w:r>
            <w:r w:rsidR="00F97D47">
              <w:t xml:space="preserve"> GoF,</w:t>
            </w:r>
            <w:r w:rsidR="0072783C">
              <w:t xml:space="preserve"> </w:t>
            </w:r>
            <w:r w:rsidR="00F97D47">
              <w:t xml:space="preserve">Rate limiter, </w:t>
            </w:r>
            <w:r w:rsidR="00E70B48">
              <w:t>C</w:t>
            </w:r>
            <w:r w:rsidR="00F97D47">
              <w:t>ircuit breaker</w:t>
            </w:r>
            <w:r w:rsidR="00FC6331">
              <w:t>.</w:t>
            </w:r>
          </w:p>
          <w:p w14:paraId="563441F8" w14:textId="1F368C93" w:rsidR="00BE281B" w:rsidRDefault="000151D0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 xml:space="preserve">Software </w:t>
            </w:r>
            <w:r w:rsidR="00BE281B" w:rsidRPr="008427E1">
              <w:rPr>
                <w:b/>
              </w:rPr>
              <w:t xml:space="preserve">Architecture </w:t>
            </w:r>
            <w:r w:rsidR="00BE281B">
              <w:t xml:space="preserve">– SOA, </w:t>
            </w:r>
            <w:r w:rsidR="007756BE">
              <w:t>Microservices, MVC, MVVM</w:t>
            </w:r>
            <w:r w:rsidR="00CE5EAD">
              <w:t>, distributed</w:t>
            </w:r>
            <w:r w:rsidR="00192C3C">
              <w:t xml:space="preserve"> transaction</w:t>
            </w:r>
            <w:r w:rsidR="00CE5EAD">
              <w:t>, distributed cache</w:t>
            </w:r>
            <w:r w:rsidR="007756BE">
              <w:t>.</w:t>
            </w:r>
          </w:p>
          <w:p w14:paraId="252E9305" w14:textId="797EA262" w:rsidR="00160FE5" w:rsidRDefault="00160FE5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 xml:space="preserve">Backend </w:t>
            </w:r>
            <w:r w:rsidR="001C1890" w:rsidRPr="008427E1">
              <w:rPr>
                <w:b/>
              </w:rPr>
              <w:t>f</w:t>
            </w:r>
            <w:r w:rsidRPr="008427E1">
              <w:rPr>
                <w:b/>
              </w:rPr>
              <w:t>ramework</w:t>
            </w:r>
            <w:r>
              <w:t xml:space="preserve"> - </w:t>
            </w:r>
            <w:r w:rsidRPr="006650A2">
              <w:t>ASP.NET, .NET Core</w:t>
            </w:r>
            <w:r w:rsidR="00967A9B">
              <w:t xml:space="preserve">, </w:t>
            </w:r>
            <w:r w:rsidR="004A4AD2">
              <w:t xml:space="preserve">Core </w:t>
            </w:r>
            <w:r w:rsidR="00967A9B">
              <w:t>J</w:t>
            </w:r>
            <w:r>
              <w:t>ava</w:t>
            </w:r>
            <w:r w:rsidR="0031599F">
              <w:t>, node</w:t>
            </w:r>
            <w:r w:rsidR="001C73AC">
              <w:t xml:space="preserve"> JS</w:t>
            </w:r>
            <w:r>
              <w:t>.</w:t>
            </w:r>
          </w:p>
          <w:p w14:paraId="59EFD4DC" w14:textId="60307364" w:rsidR="00082473" w:rsidRPr="006650A2" w:rsidRDefault="00082473" w:rsidP="008427E1">
            <w:pPr>
              <w:pStyle w:val="ListBullet"/>
              <w:numPr>
                <w:ilvl w:val="0"/>
                <w:numId w:val="4"/>
              </w:numPr>
            </w:pPr>
            <w:r>
              <w:rPr>
                <w:b/>
              </w:rPr>
              <w:t xml:space="preserve">Database </w:t>
            </w:r>
            <w:r>
              <w:t>– SQL Server,</w:t>
            </w:r>
            <w:r w:rsidR="00336DBF">
              <w:t xml:space="preserve"> NOSQL,</w:t>
            </w:r>
            <w:r>
              <w:t xml:space="preserve"> Azure Cosmos, Cas</w:t>
            </w:r>
            <w:r w:rsidR="001221E1">
              <w:t>s</w:t>
            </w:r>
            <w:r>
              <w:t>andra</w:t>
            </w:r>
            <w:r w:rsidR="003B3AA3">
              <w:t>.</w:t>
            </w:r>
          </w:p>
          <w:p w14:paraId="5012E10F" w14:textId="274D35EB" w:rsidR="00F36E3A" w:rsidRDefault="00FC6331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>UI framework</w:t>
            </w:r>
            <w:r>
              <w:t xml:space="preserve"> – Angular, Vue.js, React,</w:t>
            </w:r>
            <w:r w:rsidR="00E14680">
              <w:t xml:space="preserve"> </w:t>
            </w:r>
            <w:r w:rsidR="00BF7454" w:rsidRPr="006650A2">
              <w:t>ASP.NET MVC,</w:t>
            </w:r>
            <w:r>
              <w:t xml:space="preserve"> Blazor web assembly,</w:t>
            </w:r>
            <w:r w:rsidR="009D3192">
              <w:t xml:space="preserve"> Razor View</w:t>
            </w:r>
            <w:r w:rsidR="003361E5">
              <w:t>.</w:t>
            </w:r>
          </w:p>
          <w:p w14:paraId="42F9D62C" w14:textId="5BF15933" w:rsidR="007D37EE" w:rsidRPr="0069358F" w:rsidRDefault="007D37EE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rFonts w:ascii="Calibri" w:eastAsia="Calibri" w:hAnsi="Calibri" w:cs="Calibri"/>
                <w:b/>
                <w:shd w:val="clear" w:color="auto" w:fill="FFFFFF"/>
              </w:rPr>
              <w:t>Cloud</w:t>
            </w:r>
            <w:r w:rsidRPr="008427E1">
              <w:rPr>
                <w:rFonts w:ascii="Calibri" w:eastAsia="Calibri" w:hAnsi="Calibri" w:cs="Calibri"/>
                <w:shd w:val="clear" w:color="auto" w:fill="FFFFFF"/>
              </w:rPr>
              <w:t xml:space="preserve"> - Azure Service Bus, Blob Storage, Functions, Cosmos DB, Key Vault, Active directory,</w:t>
            </w:r>
            <w:r w:rsidR="00AD3749">
              <w:rPr>
                <w:rFonts w:ascii="Calibri" w:eastAsia="Calibri" w:hAnsi="Calibri" w:cs="Calibri"/>
                <w:shd w:val="clear" w:color="auto" w:fill="FFFFFF"/>
              </w:rPr>
              <w:t xml:space="preserve"> Azure</w:t>
            </w:r>
            <w:r w:rsidRPr="008427E1">
              <w:rPr>
                <w:rFonts w:ascii="Calibri" w:eastAsia="Calibri" w:hAnsi="Calibri" w:cs="Calibri"/>
                <w:shd w:val="clear" w:color="auto" w:fill="FFFFFF"/>
              </w:rPr>
              <w:t xml:space="preserve"> Redis Cache</w:t>
            </w:r>
            <w:r w:rsidR="00F8145D">
              <w:rPr>
                <w:rFonts w:ascii="Calibri" w:eastAsia="Calibri" w:hAnsi="Calibri" w:cs="Calibri"/>
                <w:shd w:val="clear" w:color="auto" w:fill="FFFFFF"/>
              </w:rPr>
              <w:t>, Azure Front Door, Azure APIM</w:t>
            </w:r>
            <w:r w:rsidRPr="008427E1">
              <w:rPr>
                <w:rFonts w:ascii="Calibri" w:eastAsia="Calibri" w:hAnsi="Calibri" w:cs="Calibri"/>
                <w:shd w:val="clear" w:color="auto" w:fill="FFFFFF"/>
              </w:rPr>
              <w:t>.</w:t>
            </w:r>
          </w:p>
          <w:p w14:paraId="68C7D207" w14:textId="2DFDD380" w:rsidR="0069358F" w:rsidRDefault="0069358F" w:rsidP="008427E1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>ORM</w:t>
            </w:r>
            <w:r>
              <w:t xml:space="preserve"> - </w:t>
            </w:r>
            <w:r w:rsidRPr="006650A2">
              <w:t>Entity Framework (EF) Core, LINQ</w:t>
            </w:r>
            <w:r>
              <w:t>.</w:t>
            </w:r>
          </w:p>
          <w:p w14:paraId="514051A4" w14:textId="77777777" w:rsidR="00C74186" w:rsidRPr="001C0946" w:rsidRDefault="0026258E" w:rsidP="00FB6BCD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  <w:shd w:val="clear" w:color="auto" w:fill="FFFFFF"/>
              </w:rPr>
              <w:t>Message broker</w:t>
            </w:r>
            <w:r w:rsidRPr="0098456F">
              <w:rPr>
                <w:shd w:val="clear" w:color="auto" w:fill="FFFFFF"/>
              </w:rPr>
              <w:t xml:space="preserve"> - eESB, Apache KAFKA, Azure Service Bus, Queue, Topic.</w:t>
            </w:r>
          </w:p>
          <w:p w14:paraId="579A3DA8" w14:textId="1C986586" w:rsidR="001C0946" w:rsidRPr="006650A2" w:rsidRDefault="001C0946" w:rsidP="0021662F">
            <w:pPr>
              <w:pStyle w:val="ListBullet"/>
              <w:numPr>
                <w:ilvl w:val="0"/>
                <w:numId w:val="4"/>
              </w:numPr>
            </w:pPr>
            <w:r w:rsidRPr="000A0B9A">
              <w:rPr>
                <w:b/>
                <w:shd w:val="clear" w:color="auto" w:fill="FFFFFF"/>
              </w:rPr>
              <w:t>Background job processing</w:t>
            </w:r>
            <w:r w:rsidRPr="0098456F">
              <w:rPr>
                <w:shd w:val="clear" w:color="auto" w:fill="FFFFFF"/>
              </w:rPr>
              <w:t xml:space="preserve"> – Hangfire API</w:t>
            </w:r>
            <w:r w:rsidR="00602134">
              <w:rPr>
                <w:shd w:val="clear" w:color="auto" w:fill="FFFFFF"/>
              </w:rPr>
              <w:t>, .Net Core Hosted service, Worker service</w:t>
            </w:r>
            <w:r w:rsidRPr="0098456F">
              <w:rPr>
                <w:shd w:val="clear" w:color="auto" w:fill="FFFFFF"/>
              </w:rPr>
              <w:t>.</w:t>
            </w:r>
          </w:p>
        </w:tc>
        <w:tc>
          <w:tcPr>
            <w:tcW w:w="4971" w:type="dxa"/>
          </w:tcPr>
          <w:p w14:paraId="12314D68" w14:textId="173341FD" w:rsidR="00370F80" w:rsidRPr="00370F80" w:rsidRDefault="00370F80" w:rsidP="00370F80">
            <w:pPr>
              <w:pStyle w:val="ListBullet"/>
              <w:numPr>
                <w:ilvl w:val="0"/>
                <w:numId w:val="4"/>
              </w:numPr>
            </w:pPr>
            <w:r w:rsidRPr="007D04B0">
              <w:rPr>
                <w:b/>
              </w:rPr>
              <w:t>Protocols</w:t>
            </w:r>
            <w:r>
              <w:t xml:space="preserve"> - 2 Phase commit, Saga Pattern for distributed transactions, Distributed cache, Master-Slave.</w:t>
            </w:r>
          </w:p>
          <w:p w14:paraId="7EBC96FA" w14:textId="325F6EFA" w:rsidR="0026258E" w:rsidRPr="006650A2" w:rsidRDefault="0026258E" w:rsidP="0026258E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>Backend Unit Testing</w:t>
            </w:r>
            <w:r w:rsidRPr="006650A2">
              <w:t xml:space="preserve"> – xUnit, nUnit, JustMock, NSubstitute</w:t>
            </w:r>
            <w:r>
              <w:t>, TDD.</w:t>
            </w:r>
          </w:p>
          <w:p w14:paraId="49B9FA1A" w14:textId="23F8E55D" w:rsidR="0026258E" w:rsidRPr="0026258E" w:rsidRDefault="0026258E" w:rsidP="0026258E">
            <w:pPr>
              <w:pStyle w:val="ListBullet"/>
              <w:numPr>
                <w:ilvl w:val="0"/>
                <w:numId w:val="4"/>
              </w:numPr>
            </w:pPr>
            <w:r w:rsidRPr="008427E1">
              <w:rPr>
                <w:b/>
              </w:rPr>
              <w:t>Front end Unit Testing</w:t>
            </w:r>
            <w:r w:rsidRPr="006650A2">
              <w:t xml:space="preserve"> –</w:t>
            </w:r>
            <w:r>
              <w:t xml:space="preserve"> </w:t>
            </w:r>
            <w:r w:rsidRPr="006650A2">
              <w:t>karma, karma-coverage.</w:t>
            </w:r>
          </w:p>
          <w:p w14:paraId="082B4B40" w14:textId="7A91E2E2" w:rsidR="0098456F" w:rsidRDefault="0098456F" w:rsidP="0098456F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</w:rPr>
              <w:t>Automation</w:t>
            </w:r>
            <w:r w:rsidR="003305C7">
              <w:rPr>
                <w:b/>
              </w:rPr>
              <w:t xml:space="preserve"> testing </w:t>
            </w:r>
            <w:r w:rsidRPr="006650A2">
              <w:t>- Spec flow, Selenium</w:t>
            </w:r>
            <w:r>
              <w:t xml:space="preserve">, </w:t>
            </w:r>
            <w:r w:rsidRPr="006650A2">
              <w:t>UI</w:t>
            </w:r>
            <w:r>
              <w:t xml:space="preserve"> automation, API integration automation.</w:t>
            </w:r>
          </w:p>
          <w:p w14:paraId="22ADC242" w14:textId="0A08EC77" w:rsidR="00122E5F" w:rsidRPr="006650A2" w:rsidRDefault="00122E5F" w:rsidP="0098456F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</w:rPr>
              <w:t>Performance testing</w:t>
            </w:r>
            <w:r w:rsidRPr="006650A2">
              <w:t>: JMeter, SQL Profiler.</w:t>
            </w:r>
          </w:p>
          <w:p w14:paraId="14A90A03" w14:textId="12530107" w:rsidR="00122E5F" w:rsidRPr="00122E5F" w:rsidRDefault="00122E5F" w:rsidP="0098456F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</w:rPr>
              <w:t>SRE</w:t>
            </w:r>
            <w:r>
              <w:t xml:space="preserve"> - </w:t>
            </w:r>
            <w:r w:rsidRPr="006650A2">
              <w:t>ELK Stack using Elastic search, LogStash, Kivana, WaveFront for SRE (Site reliable engineering)</w:t>
            </w:r>
            <w:r w:rsidR="001A6CA0">
              <w:t>, AppDynamics</w:t>
            </w:r>
            <w:r w:rsidR="00A71AFB">
              <w:t>, DotPeek</w:t>
            </w:r>
            <w:r w:rsidRPr="006650A2">
              <w:t>.</w:t>
            </w:r>
          </w:p>
          <w:p w14:paraId="739D0573" w14:textId="20F0F3E0" w:rsidR="008427E1" w:rsidRPr="006650A2" w:rsidRDefault="008427E1" w:rsidP="0098456F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</w:rPr>
              <w:t>Containerization</w:t>
            </w:r>
            <w:r w:rsidR="00A90544">
              <w:t>- Docker</w:t>
            </w:r>
            <w:r>
              <w:t>, Kubernetes</w:t>
            </w:r>
            <w:r w:rsidRPr="0098456F">
              <w:rPr>
                <w:rFonts w:ascii="Calibri" w:eastAsia="Calibri" w:hAnsi="Calibri" w:cs="Calibri"/>
                <w:shd w:val="clear" w:color="auto" w:fill="FFFFFF"/>
              </w:rPr>
              <w:t>.</w:t>
            </w:r>
          </w:p>
          <w:p w14:paraId="69E70B8E" w14:textId="77777777" w:rsidR="008427E1" w:rsidRPr="006650A2" w:rsidRDefault="008427E1" w:rsidP="0098456F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</w:rPr>
              <w:t>Web server</w:t>
            </w:r>
            <w:r>
              <w:t>-</w:t>
            </w:r>
            <w:r w:rsidRPr="006650A2">
              <w:t xml:space="preserve"> </w:t>
            </w:r>
            <w:r>
              <w:t xml:space="preserve">IIS, Kestrel, </w:t>
            </w:r>
            <w:r w:rsidRPr="006650A2">
              <w:t>node</w:t>
            </w:r>
            <w:r>
              <w:t>, Apache</w:t>
            </w:r>
            <w:r w:rsidRPr="006650A2">
              <w:t xml:space="preserve">. </w:t>
            </w:r>
          </w:p>
          <w:p w14:paraId="38A2B8A6" w14:textId="494FAC7E" w:rsidR="00F36E3A" w:rsidRPr="006650A2" w:rsidRDefault="00BF7454" w:rsidP="0098456F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rFonts w:eastAsia="Calibri" w:cs="Calibri"/>
                <w:b/>
              </w:rPr>
              <w:t>SCM tools</w:t>
            </w:r>
            <w:r w:rsidRPr="0098456F">
              <w:rPr>
                <w:rFonts w:eastAsia="Calibri" w:cs="Calibri"/>
              </w:rPr>
              <w:t xml:space="preserve"> - </w:t>
            </w:r>
            <w:r w:rsidRPr="006650A2">
              <w:t>Team Foundation Server (TFS), Git</w:t>
            </w:r>
            <w:r w:rsidR="0048028B">
              <w:t>, BitBucket.</w:t>
            </w:r>
          </w:p>
          <w:p w14:paraId="375C7E5A" w14:textId="22B1EF07" w:rsidR="004F355E" w:rsidRDefault="00D43482" w:rsidP="00031A08">
            <w:pPr>
              <w:pStyle w:val="ListBullet"/>
              <w:numPr>
                <w:ilvl w:val="0"/>
                <w:numId w:val="4"/>
              </w:numPr>
            </w:pPr>
            <w:r w:rsidRPr="0098456F">
              <w:rPr>
                <w:b/>
              </w:rPr>
              <w:t>Project management</w:t>
            </w:r>
            <w:r w:rsidR="003B3AA3">
              <w:t xml:space="preserve">- </w:t>
            </w:r>
            <w:r w:rsidRPr="00D43482">
              <w:t>Agile</w:t>
            </w:r>
            <w:r>
              <w:t xml:space="preserve"> Scrum</w:t>
            </w:r>
            <w:r w:rsidR="008F1AD9" w:rsidRPr="006650A2">
              <w:t xml:space="preserve"> Methodology</w:t>
            </w:r>
            <w:r w:rsidR="00D523E3">
              <w:t xml:space="preserve">, </w:t>
            </w:r>
            <w:r w:rsidR="00CF52A6" w:rsidRPr="006650A2">
              <w:t>DevOps</w:t>
            </w:r>
            <w:r w:rsidR="006113A4" w:rsidRPr="006650A2">
              <w:t>, Azure DevOps</w:t>
            </w:r>
            <w:r w:rsidR="00E64DE5">
              <w:t>,</w:t>
            </w:r>
            <w:r w:rsidR="00E64DE5" w:rsidRPr="006650A2">
              <w:t xml:space="preserve"> Continuous Integration and Continuous Delivery (CI/CD)</w:t>
            </w:r>
            <w:r w:rsidR="00AD1081">
              <w:t>, JIRA</w:t>
            </w:r>
            <w:r w:rsidR="00212823">
              <w:t>.</w:t>
            </w:r>
          </w:p>
          <w:p w14:paraId="260D9998" w14:textId="77777777" w:rsidR="006D400A" w:rsidRDefault="00363A74" w:rsidP="00907887">
            <w:pPr>
              <w:pStyle w:val="ListBullet"/>
              <w:numPr>
                <w:ilvl w:val="0"/>
                <w:numId w:val="4"/>
              </w:numPr>
            </w:pPr>
            <w:r>
              <w:rPr>
                <w:b/>
              </w:rPr>
              <w:t xml:space="preserve">Technologies </w:t>
            </w:r>
            <w:r w:rsidR="006D400A">
              <w:t>– Web</w:t>
            </w:r>
            <w:r w:rsidR="00B95623">
              <w:t xml:space="preserve"> app</w:t>
            </w:r>
            <w:r w:rsidR="006D400A">
              <w:t>, Desktop</w:t>
            </w:r>
            <w:r w:rsidR="00B95623">
              <w:t xml:space="preserve"> app</w:t>
            </w:r>
            <w:r w:rsidR="006D400A">
              <w:t>, Mobile</w:t>
            </w:r>
            <w:r w:rsidR="00EA5E7A">
              <w:t xml:space="preserve"> app</w:t>
            </w:r>
            <w:r w:rsidR="006D400A">
              <w:t xml:space="preserve">, </w:t>
            </w:r>
            <w:r w:rsidR="00722A89">
              <w:t>SharePoint</w:t>
            </w:r>
            <w:r w:rsidR="006D400A">
              <w:t xml:space="preserve">, </w:t>
            </w:r>
            <w:r w:rsidR="00907887">
              <w:t>G</w:t>
            </w:r>
            <w:r w:rsidR="006D400A">
              <w:t>oogle chrome extension development.</w:t>
            </w:r>
          </w:p>
          <w:p w14:paraId="1D739D27" w14:textId="32835136" w:rsidR="004C7521" w:rsidRPr="006650A2" w:rsidRDefault="004C7521" w:rsidP="00907887">
            <w:pPr>
              <w:pStyle w:val="ListBullet"/>
              <w:numPr>
                <w:ilvl w:val="0"/>
                <w:numId w:val="4"/>
              </w:numPr>
            </w:pPr>
            <w:r>
              <w:rPr>
                <w:b/>
              </w:rPr>
              <w:t xml:space="preserve">Integration </w:t>
            </w:r>
            <w:r>
              <w:t xml:space="preserve">– Stripe payment gateway, Payment card authorization, Twilio integration to send phone OTP and call </w:t>
            </w:r>
            <w:r w:rsidR="004203C0">
              <w:t>features,</w:t>
            </w:r>
            <w:r w:rsidR="005168A8">
              <w:t xml:space="preserve"> Ellucian API integration.</w:t>
            </w:r>
            <w:r>
              <w:t xml:space="preserve"> </w:t>
            </w:r>
          </w:p>
        </w:tc>
      </w:tr>
    </w:tbl>
    <w:p w14:paraId="6B14C3F8" w14:textId="7FE3263E" w:rsidR="00C26A95" w:rsidRPr="002016D6" w:rsidRDefault="00000000" w:rsidP="002016D6">
      <w:pPr>
        <w:pStyle w:val="Heading1"/>
        <w:pBdr>
          <w:top w:val="single" w:sz="4" w:space="31" w:color="A6A6A6" w:themeColor="background1" w:themeShade="A6"/>
        </w:pBdr>
        <w:spacing w:before="120"/>
        <w:rPr>
          <w:sz w:val="22"/>
          <w:szCs w:val="22"/>
        </w:rPr>
      </w:pPr>
      <w:sdt>
        <w:sdtPr>
          <w:rPr>
            <w:sz w:val="22"/>
            <w:szCs w:val="22"/>
          </w:rPr>
          <w:alias w:val="Experience:"/>
          <w:tag w:val="Experience:"/>
          <w:id w:val="-898354009"/>
          <w:placeholder>
            <w:docPart w:val="EF066EFB72ED4E70AC6CE4DAFEB77C7C"/>
          </w:placeholder>
          <w:temporary/>
          <w:showingPlcHdr/>
          <w15:appearance w15:val="hidden"/>
        </w:sdtPr>
        <w:sdtContent>
          <w:r w:rsidR="004937AE" w:rsidRPr="006650A2">
            <w:rPr>
              <w:color w:val="005E80" w:themeColor="accent1" w:themeShade="BF"/>
              <w:sz w:val="22"/>
              <w:szCs w:val="22"/>
            </w:rPr>
            <w:t>Experience</w:t>
          </w:r>
        </w:sdtContent>
      </w:sdt>
    </w:p>
    <w:p w14:paraId="5DD04A60" w14:textId="42F11430" w:rsidR="0015055A" w:rsidRPr="006650A2" w:rsidRDefault="000C26E2" w:rsidP="0015055A">
      <w:pPr>
        <w:pStyle w:val="Heading3"/>
        <w:rPr>
          <w:szCs w:val="22"/>
        </w:rPr>
      </w:pPr>
      <w:r w:rsidRPr="006650A2">
        <w:rPr>
          <w:szCs w:val="22"/>
        </w:rPr>
        <w:t>sept</w:t>
      </w:r>
      <w:r w:rsidR="0015055A" w:rsidRPr="006650A2">
        <w:rPr>
          <w:szCs w:val="22"/>
        </w:rPr>
        <w:t xml:space="preserve"> 20</w:t>
      </w:r>
      <w:r w:rsidR="00C66D90" w:rsidRPr="006650A2">
        <w:rPr>
          <w:szCs w:val="22"/>
        </w:rPr>
        <w:t>20</w:t>
      </w:r>
      <w:r w:rsidR="0015055A" w:rsidRPr="006650A2">
        <w:rPr>
          <w:szCs w:val="22"/>
        </w:rPr>
        <w:t xml:space="preserve"> – </w:t>
      </w:r>
      <w:r w:rsidR="007D2E2E">
        <w:rPr>
          <w:szCs w:val="22"/>
        </w:rPr>
        <w:t>Sept- 2021</w:t>
      </w:r>
    </w:p>
    <w:p w14:paraId="1AC228C2" w14:textId="231DF7EA" w:rsidR="0015055A" w:rsidRPr="006650A2" w:rsidRDefault="00EC7E39" w:rsidP="0015055A">
      <w:pPr>
        <w:pStyle w:val="Heading2"/>
        <w:rPr>
          <w:b w:val="0"/>
          <w:bCs/>
          <w:sz w:val="22"/>
          <w:szCs w:val="22"/>
        </w:rPr>
      </w:pPr>
      <w:r w:rsidRPr="006650A2">
        <w:rPr>
          <w:b w:val="0"/>
          <w:bCs/>
          <w:sz w:val="22"/>
          <w:szCs w:val="22"/>
        </w:rPr>
        <w:t>Full Stack Developer</w:t>
      </w:r>
      <w:r w:rsidR="0015055A" w:rsidRPr="006650A2">
        <w:rPr>
          <w:b w:val="0"/>
          <w:bCs/>
          <w:sz w:val="22"/>
          <w:szCs w:val="22"/>
        </w:rPr>
        <w:t xml:space="preserve"> - Professional / </w:t>
      </w:r>
      <w:r w:rsidR="00E578D1" w:rsidRPr="006650A2">
        <w:rPr>
          <w:rFonts w:eastAsia="Times New Roman" w:cs="Times New Roman"/>
          <w:b w:val="0"/>
          <w:bCs/>
          <w:color w:val="222222"/>
          <w:sz w:val="22"/>
          <w:szCs w:val="22"/>
          <w:lang w:eastAsia="en-IN"/>
        </w:rPr>
        <w:t>Eurofins Scientific</w:t>
      </w:r>
      <w:r w:rsidR="0015055A" w:rsidRPr="006650A2">
        <w:rPr>
          <w:rFonts w:eastAsia="Times New Roman" w:cs="Times New Roman"/>
          <w:b w:val="0"/>
          <w:bCs/>
          <w:color w:val="222222"/>
          <w:sz w:val="22"/>
          <w:szCs w:val="22"/>
          <w:lang w:val="en-IN" w:eastAsia="en-IN"/>
        </w:rPr>
        <w:t xml:space="preserve">, </w:t>
      </w:r>
      <w:r w:rsidR="0034726F" w:rsidRPr="006650A2">
        <w:rPr>
          <w:rFonts w:eastAsia="Times New Roman" w:cs="Times New Roman"/>
          <w:b w:val="0"/>
          <w:bCs/>
          <w:color w:val="222222"/>
          <w:sz w:val="22"/>
          <w:szCs w:val="22"/>
          <w:lang w:val="en-IN" w:eastAsia="en-IN"/>
        </w:rPr>
        <w:t>Bangalore, India</w:t>
      </w:r>
      <w:r w:rsidR="0015055A" w:rsidRPr="006650A2">
        <w:rPr>
          <w:rFonts w:eastAsia="Times New Roman" w:cs="Times New Roman"/>
          <w:b w:val="0"/>
          <w:bCs/>
          <w:color w:val="222222"/>
          <w:sz w:val="22"/>
          <w:szCs w:val="22"/>
          <w:lang w:val="en-IN" w:eastAsia="en-IN"/>
        </w:rPr>
        <w:t xml:space="preserve"> </w:t>
      </w:r>
    </w:p>
    <w:p w14:paraId="22BDC859" w14:textId="77777777" w:rsidR="0015055A" w:rsidRPr="0066510E" w:rsidRDefault="0015055A" w:rsidP="0015055A">
      <w:pPr>
        <w:spacing w:after="0"/>
        <w:rPr>
          <w:rFonts w:asciiTheme="majorHAnsi" w:eastAsia="Times New Roman" w:hAnsiTheme="majorHAnsi" w:cs="Times New Roman"/>
          <w:bCs/>
          <w:color w:val="222222"/>
          <w:u w:val="single"/>
          <w:lang w:val="en-IN" w:eastAsia="en-IN"/>
        </w:rPr>
      </w:pPr>
      <w:r w:rsidRPr="0066510E">
        <w:rPr>
          <w:rFonts w:asciiTheme="majorHAnsi" w:eastAsia="Times New Roman" w:hAnsiTheme="majorHAnsi" w:cs="Times New Roman"/>
          <w:bCs/>
          <w:color w:val="222222"/>
          <w:u w:val="single"/>
          <w:lang w:val="en-IN" w:eastAsia="en-IN"/>
        </w:rPr>
        <w:t>Role and Responsibilities:</w:t>
      </w:r>
    </w:p>
    <w:p w14:paraId="3E43C3F0" w14:textId="2B499ACD" w:rsidR="00657527" w:rsidRDefault="0015055A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</w:t>
      </w:r>
      <w:r w:rsidR="00886D38">
        <w:rPr>
          <w:rFonts w:cstheme="minorHAnsi"/>
          <w:shd w:val="clear" w:color="auto" w:fill="FFFFFF"/>
        </w:rPr>
        <w:t>Migrated .net 4.5</w:t>
      </w:r>
      <w:r w:rsidR="00AF129B">
        <w:rPr>
          <w:rFonts w:cstheme="minorHAnsi"/>
          <w:shd w:val="clear" w:color="auto" w:fill="FFFFFF"/>
        </w:rPr>
        <w:t xml:space="preserve"> applications</w:t>
      </w:r>
      <w:r w:rsidR="00886D38">
        <w:rPr>
          <w:rFonts w:cstheme="minorHAnsi"/>
          <w:shd w:val="clear" w:color="auto" w:fill="FFFFFF"/>
        </w:rPr>
        <w:t xml:space="preserve"> to .net core &amp; lead the process.</w:t>
      </w:r>
    </w:p>
    <w:p w14:paraId="3028272F" w14:textId="2794EA7C" w:rsidR="00657527" w:rsidRDefault="00657527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>•</w:t>
      </w:r>
      <w:r w:rsidR="00A57FAF">
        <w:rPr>
          <w:rFonts w:cstheme="minorHAnsi"/>
          <w:shd w:val="clear" w:color="auto" w:fill="FFFFFF"/>
        </w:rPr>
        <w:t xml:space="preserve"> </w:t>
      </w:r>
      <w:r w:rsidR="00341B4E">
        <w:rPr>
          <w:rFonts w:cstheme="minorHAnsi"/>
          <w:shd w:val="clear" w:color="auto" w:fill="FFFFFF"/>
        </w:rPr>
        <w:t>Improved the exiting functionalities</w:t>
      </w:r>
      <w:r w:rsidR="00E57F4D">
        <w:rPr>
          <w:rFonts w:cstheme="minorHAnsi"/>
          <w:shd w:val="clear" w:color="auto" w:fill="FFFFFF"/>
        </w:rPr>
        <w:t xml:space="preserve"> eg- batch invoice printing, invoice preview</w:t>
      </w:r>
      <w:r w:rsidR="00341B4E">
        <w:rPr>
          <w:rFonts w:cstheme="minorHAnsi"/>
          <w:shd w:val="clear" w:color="auto" w:fill="FFFFFF"/>
        </w:rPr>
        <w:t xml:space="preserve"> by implementing </w:t>
      </w:r>
      <w:r w:rsidR="00A57FAF">
        <w:rPr>
          <w:rFonts w:cstheme="minorHAnsi"/>
          <w:shd w:val="clear" w:color="auto" w:fill="FFFFFF"/>
        </w:rPr>
        <w:t xml:space="preserve">Hangfire </w:t>
      </w:r>
      <w:r>
        <w:rPr>
          <w:rFonts w:cstheme="minorHAnsi"/>
          <w:shd w:val="clear" w:color="auto" w:fill="FFFFFF"/>
        </w:rPr>
        <w:t xml:space="preserve">background </w:t>
      </w:r>
      <w:r w:rsidR="00A57FAF">
        <w:rPr>
          <w:rFonts w:cstheme="minorHAnsi"/>
          <w:shd w:val="clear" w:color="auto" w:fill="FFFFFF"/>
        </w:rPr>
        <w:t>jobs</w:t>
      </w:r>
      <w:r w:rsidR="00341B4E">
        <w:rPr>
          <w:rFonts w:cstheme="minorHAnsi"/>
          <w:shd w:val="clear" w:color="auto" w:fill="FFFFFF"/>
        </w:rPr>
        <w:t>.</w:t>
      </w:r>
    </w:p>
    <w:p w14:paraId="16F44E46" w14:textId="3C9161D7" w:rsidR="00901E2B" w:rsidRDefault="00901E2B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lastRenderedPageBreak/>
        <w:t>•</w:t>
      </w:r>
      <w:r>
        <w:rPr>
          <w:rFonts w:cstheme="minorHAnsi"/>
          <w:shd w:val="clear" w:color="auto" w:fill="FFFFFF"/>
        </w:rPr>
        <w:t xml:space="preserve"> Introduced </w:t>
      </w:r>
      <w:r w:rsidR="00A5705D">
        <w:rPr>
          <w:rFonts w:cstheme="minorHAnsi"/>
          <w:shd w:val="clear" w:color="auto" w:fill="FFFFFF"/>
        </w:rPr>
        <w:t xml:space="preserve">new api’s </w:t>
      </w:r>
      <w:r w:rsidR="00BC490F">
        <w:rPr>
          <w:rFonts w:cstheme="minorHAnsi"/>
          <w:shd w:val="clear" w:color="auto" w:fill="FFFFFF"/>
        </w:rPr>
        <w:t>to replace basic authentication with</w:t>
      </w:r>
      <w:r w:rsidR="00A5705D">
        <w:rPr>
          <w:rFonts w:cstheme="minorHAnsi"/>
          <w:shd w:val="clear" w:color="auto" w:fill="FFFFFF"/>
        </w:rPr>
        <w:t xml:space="preserve"> </w:t>
      </w:r>
      <w:r w:rsidR="009238E0">
        <w:rPr>
          <w:rFonts w:cstheme="minorHAnsi"/>
          <w:shd w:val="clear" w:color="auto" w:fill="FFFFFF"/>
        </w:rPr>
        <w:t>certificate-based</w:t>
      </w:r>
      <w:r w:rsidR="003F12DD"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  <w:shd w:val="clear" w:color="auto" w:fill="FFFFFF"/>
        </w:rPr>
        <w:t>authentication for eESB messaging service.</w:t>
      </w:r>
    </w:p>
    <w:p w14:paraId="198F8655" w14:textId="62AFDDB1" w:rsidR="00C62748" w:rsidRPr="006650A2" w:rsidRDefault="00C62748" w:rsidP="00C62748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>•</w:t>
      </w:r>
      <w:r>
        <w:rPr>
          <w:rFonts w:cstheme="minorHAnsi"/>
          <w:shd w:val="clear" w:color="auto" w:fill="FFFFFF"/>
        </w:rPr>
        <w:t xml:space="preserve"> Provide</w:t>
      </w:r>
      <w:r w:rsidR="00A8475F">
        <w:rPr>
          <w:rFonts w:cstheme="minorHAnsi"/>
          <w:shd w:val="clear" w:color="auto" w:fill="FFFFFF"/>
        </w:rPr>
        <w:t>d</w:t>
      </w:r>
      <w:r>
        <w:rPr>
          <w:rFonts w:cstheme="minorHAnsi"/>
          <w:shd w:val="clear" w:color="auto" w:fill="FFFFFF"/>
        </w:rPr>
        <w:t xml:space="preserve"> solution to make entity framework DBContext</w:t>
      </w:r>
      <w:r w:rsidR="006C59E0">
        <w:rPr>
          <w:rFonts w:cstheme="minorHAnsi"/>
          <w:shd w:val="clear" w:color="auto" w:fill="FFFFFF"/>
        </w:rPr>
        <w:t xml:space="preserve"> as</w:t>
      </w:r>
      <w:r>
        <w:rPr>
          <w:rFonts w:cstheme="minorHAnsi"/>
          <w:shd w:val="clear" w:color="auto" w:fill="FFFFFF"/>
        </w:rPr>
        <w:t xml:space="preserve"> thread safe and </w:t>
      </w:r>
      <w:r w:rsidR="00C76707">
        <w:rPr>
          <w:rFonts w:cstheme="minorHAnsi"/>
          <w:shd w:val="clear" w:color="auto" w:fill="FFFFFF"/>
        </w:rPr>
        <w:t>allow</w:t>
      </w:r>
      <w:r w:rsidR="00093B42">
        <w:rPr>
          <w:rFonts w:cstheme="minorHAnsi"/>
          <w:shd w:val="clear" w:color="auto" w:fill="FFFFFF"/>
        </w:rPr>
        <w:t>ed</w:t>
      </w:r>
      <w:r w:rsidR="00C76707">
        <w:rPr>
          <w:rFonts w:cstheme="minorHAnsi"/>
          <w:shd w:val="clear" w:color="auto" w:fill="FFFFFF"/>
        </w:rPr>
        <w:t xml:space="preserve"> concurrent </w:t>
      </w:r>
      <w:r w:rsidR="00A21CA3">
        <w:rPr>
          <w:rFonts w:cstheme="minorHAnsi"/>
          <w:shd w:val="clear" w:color="auto" w:fill="FFFFFF"/>
        </w:rPr>
        <w:t xml:space="preserve">query </w:t>
      </w:r>
      <w:r w:rsidR="00C76707">
        <w:rPr>
          <w:rFonts w:cstheme="minorHAnsi"/>
          <w:shd w:val="clear" w:color="auto" w:fill="FFFFFF"/>
        </w:rPr>
        <w:t>processing</w:t>
      </w:r>
      <w:r w:rsidR="00A21CA3">
        <w:rPr>
          <w:rFonts w:cstheme="minorHAnsi"/>
          <w:shd w:val="clear" w:color="auto" w:fill="FFFFFF"/>
        </w:rPr>
        <w:t>.</w:t>
      </w:r>
    </w:p>
    <w:p w14:paraId="48504397" w14:textId="00F2A922" w:rsidR="00C62748" w:rsidRDefault="006439C1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>•</w:t>
      </w:r>
      <w:r>
        <w:rPr>
          <w:rFonts w:cstheme="minorHAnsi"/>
          <w:shd w:val="clear" w:color="auto" w:fill="FFFFFF"/>
        </w:rPr>
        <w:t xml:space="preserve"> Implemented lazy initialization of </w:t>
      </w:r>
      <w:r w:rsidR="00A86D16">
        <w:rPr>
          <w:rFonts w:cstheme="minorHAnsi"/>
          <w:shd w:val="clear" w:color="auto" w:fill="FFFFFF"/>
        </w:rPr>
        <w:t>dependency objects</w:t>
      </w:r>
      <w:r>
        <w:rPr>
          <w:rFonts w:cstheme="minorHAnsi"/>
          <w:shd w:val="clear" w:color="auto" w:fill="FFFFFF"/>
        </w:rPr>
        <w:t xml:space="preserve"> in IOC container.</w:t>
      </w:r>
    </w:p>
    <w:p w14:paraId="6E89CDE2" w14:textId="7CE6B6FD" w:rsidR="0015055A" w:rsidRPr="006650A2" w:rsidRDefault="0015055A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</w:t>
      </w:r>
      <w:r w:rsidR="00957B48" w:rsidRPr="006650A2">
        <w:rPr>
          <w:rFonts w:cstheme="minorHAnsi"/>
          <w:shd w:val="clear" w:color="auto" w:fill="FFFFFF"/>
        </w:rPr>
        <w:t xml:space="preserve">Created APIs </w:t>
      </w:r>
      <w:r w:rsidR="009F0C49" w:rsidRPr="006650A2">
        <w:rPr>
          <w:rFonts w:cstheme="minorHAnsi"/>
          <w:shd w:val="clear" w:color="auto" w:fill="FFFFFF"/>
        </w:rPr>
        <w:t>definition,</w:t>
      </w:r>
      <w:r w:rsidR="00957B48" w:rsidRPr="006650A2">
        <w:rPr>
          <w:rFonts w:ascii="Arial" w:hAnsi="Arial" w:cs="Arial"/>
          <w:color w:val="000000"/>
        </w:rPr>
        <w:t xml:space="preserve"> </w:t>
      </w:r>
      <w:r w:rsidR="00957B48" w:rsidRPr="006650A2">
        <w:rPr>
          <w:rFonts w:cstheme="minorHAnsi"/>
          <w:shd w:val="clear" w:color="auto" w:fill="FFFFFF"/>
        </w:rPr>
        <w:t xml:space="preserve">designed a database </w:t>
      </w:r>
      <w:r w:rsidR="009F0C49" w:rsidRPr="006650A2">
        <w:rPr>
          <w:rFonts w:cstheme="minorHAnsi"/>
          <w:shd w:val="clear" w:color="auto" w:fill="FFFFFF"/>
        </w:rPr>
        <w:t>structure,</w:t>
      </w:r>
      <w:r w:rsidR="00040E75" w:rsidRPr="006650A2">
        <w:rPr>
          <w:rFonts w:cstheme="minorHAnsi"/>
          <w:shd w:val="clear" w:color="auto" w:fill="FFFFFF"/>
        </w:rPr>
        <w:t xml:space="preserve"> developed component interaction logics</w:t>
      </w:r>
      <w:r w:rsidR="004A3C28" w:rsidRPr="006650A2">
        <w:rPr>
          <w:rFonts w:cstheme="minorHAnsi"/>
          <w:shd w:val="clear" w:color="auto" w:fill="FFFFFF"/>
        </w:rPr>
        <w:t>.</w:t>
      </w:r>
    </w:p>
    <w:p w14:paraId="17013E5B" w14:textId="39F09299" w:rsidR="00E63A9F" w:rsidRPr="006650A2" w:rsidRDefault="00E63A9F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</w:t>
      </w:r>
      <w:r w:rsidR="00886D38">
        <w:rPr>
          <w:rFonts w:cstheme="minorHAnsi"/>
          <w:shd w:val="clear" w:color="auto" w:fill="FFFFFF"/>
        </w:rPr>
        <w:t xml:space="preserve">Analyzed </w:t>
      </w:r>
      <w:r w:rsidRPr="006650A2">
        <w:rPr>
          <w:rFonts w:cstheme="minorHAnsi"/>
          <w:shd w:val="clear" w:color="auto" w:fill="FFFFFF"/>
        </w:rPr>
        <w:t>solution</w:t>
      </w:r>
      <w:r w:rsidR="00886D38">
        <w:rPr>
          <w:rFonts w:cstheme="minorHAnsi"/>
          <w:shd w:val="clear" w:color="auto" w:fill="FFFFFF"/>
        </w:rPr>
        <w:t>s</w:t>
      </w:r>
      <w:r w:rsidRPr="006650A2">
        <w:rPr>
          <w:rFonts w:cstheme="minorHAnsi"/>
          <w:shd w:val="clear" w:color="auto" w:fill="FFFFFF"/>
        </w:rPr>
        <w:t xml:space="preserve"> from security, reusability, and performance perspectives.</w:t>
      </w:r>
    </w:p>
    <w:p w14:paraId="37AC4CD1" w14:textId="77777777" w:rsidR="0015055A" w:rsidRPr="006650A2" w:rsidRDefault="0015055A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Written well designed, efficient code with automated unit tests and integration tests both API and UI for   </w:t>
      </w:r>
    </w:p>
    <w:p w14:paraId="680BAF30" w14:textId="06DC040F" w:rsidR="0015055A" w:rsidRPr="006650A2" w:rsidRDefault="0015055A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</w:t>
      </w:r>
      <w:r w:rsidR="00FE01FA" w:rsidRPr="006650A2">
        <w:rPr>
          <w:rFonts w:cstheme="minorHAnsi"/>
          <w:shd w:val="clear" w:color="auto" w:fill="FFFFFF"/>
        </w:rPr>
        <w:t>All</w:t>
      </w:r>
      <w:r w:rsidRPr="006650A2">
        <w:rPr>
          <w:rFonts w:cstheme="minorHAnsi"/>
          <w:shd w:val="clear" w:color="auto" w:fill="FFFFFF"/>
        </w:rPr>
        <w:t xml:space="preserve"> features.</w:t>
      </w:r>
    </w:p>
    <w:p w14:paraId="234CA64C" w14:textId="77777777" w:rsidR="0015055A" w:rsidRPr="006650A2" w:rsidRDefault="0015055A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Worked closely with the Engineering Leads, Architects, Test Engineers, and Product Managers to develop </w:t>
      </w:r>
    </w:p>
    <w:p w14:paraId="57B7CA0D" w14:textId="2580B9CD" w:rsidR="009F0C49" w:rsidRDefault="0015055A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</w:t>
      </w:r>
      <w:r w:rsidR="00886D38">
        <w:rPr>
          <w:rFonts w:cstheme="minorHAnsi"/>
          <w:shd w:val="clear" w:color="auto" w:fill="FFFFFF"/>
        </w:rPr>
        <w:t>a</w:t>
      </w:r>
      <w:r w:rsidR="00FE01FA" w:rsidRPr="006650A2">
        <w:rPr>
          <w:rFonts w:cstheme="minorHAnsi"/>
          <w:shd w:val="clear" w:color="auto" w:fill="FFFFFF"/>
        </w:rPr>
        <w:t>nd</w:t>
      </w:r>
      <w:r w:rsidRPr="006650A2">
        <w:rPr>
          <w:rFonts w:cstheme="minorHAnsi"/>
          <w:shd w:val="clear" w:color="auto" w:fill="FFFFFF"/>
        </w:rPr>
        <w:t xml:space="preserve"> deliver high-quality products.</w:t>
      </w:r>
    </w:p>
    <w:p w14:paraId="16FF7E70" w14:textId="346987E6" w:rsidR="001D7493" w:rsidRPr="006650A2" w:rsidRDefault="001D7493" w:rsidP="001D7493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Participated in code reviews and was able to provide recommendations to facilitate automated testing </w:t>
      </w:r>
    </w:p>
    <w:p w14:paraId="4D8DC22F" w14:textId="4E8A2509" w:rsidR="001D7493" w:rsidRDefault="001D7493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and improve performance.</w:t>
      </w:r>
    </w:p>
    <w:p w14:paraId="048CD109" w14:textId="691C25A2" w:rsidR="00732AC5" w:rsidRDefault="00E57F4D" w:rsidP="0015055A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>•</w:t>
      </w:r>
      <w:r>
        <w:rPr>
          <w:rFonts w:cstheme="minorHAnsi"/>
          <w:shd w:val="clear" w:color="auto" w:fill="FFFFFF"/>
        </w:rPr>
        <w:t xml:space="preserve"> Involved in CI/CD setup</w:t>
      </w:r>
      <w:r w:rsidRPr="006650A2">
        <w:rPr>
          <w:rFonts w:cstheme="minorHAnsi"/>
          <w:shd w:val="clear" w:color="auto" w:fill="FFFFFF"/>
        </w:rPr>
        <w:t>.</w:t>
      </w:r>
    </w:p>
    <w:p w14:paraId="49AF47E6" w14:textId="77777777" w:rsidR="00732AC5" w:rsidRPr="006650A2" w:rsidRDefault="00732AC5" w:rsidP="0015055A">
      <w:pPr>
        <w:spacing w:after="0"/>
        <w:rPr>
          <w:rFonts w:cstheme="minorHAnsi"/>
          <w:shd w:val="clear" w:color="auto" w:fill="FFFFFF"/>
        </w:rPr>
      </w:pPr>
    </w:p>
    <w:p w14:paraId="675F7A4D" w14:textId="77777777" w:rsidR="009F0C49" w:rsidRPr="006650A2" w:rsidRDefault="009F0C49" w:rsidP="0015055A">
      <w:pPr>
        <w:spacing w:after="0"/>
        <w:rPr>
          <w:rFonts w:cstheme="minorHAnsi"/>
          <w:shd w:val="clear" w:color="auto" w:fill="FFFFFF"/>
        </w:rPr>
      </w:pPr>
    </w:p>
    <w:p w14:paraId="510368B7" w14:textId="79B55368" w:rsidR="0023705D" w:rsidRPr="006650A2" w:rsidRDefault="00484918" w:rsidP="00D413F9">
      <w:pPr>
        <w:pStyle w:val="Heading3"/>
        <w:rPr>
          <w:szCs w:val="22"/>
        </w:rPr>
      </w:pPr>
      <w:r w:rsidRPr="006650A2">
        <w:rPr>
          <w:szCs w:val="22"/>
        </w:rPr>
        <w:t>Nov</w:t>
      </w:r>
      <w:r w:rsidR="00E767F6" w:rsidRPr="006650A2">
        <w:rPr>
          <w:szCs w:val="22"/>
        </w:rPr>
        <w:t xml:space="preserve"> 2017</w:t>
      </w:r>
      <w:r w:rsidR="00D413F9" w:rsidRPr="006650A2">
        <w:rPr>
          <w:szCs w:val="22"/>
        </w:rPr>
        <w:t xml:space="preserve"> – </w:t>
      </w:r>
      <w:r w:rsidR="00793F63" w:rsidRPr="006650A2">
        <w:rPr>
          <w:szCs w:val="22"/>
        </w:rPr>
        <w:t>Jan 2</w:t>
      </w:r>
      <w:r w:rsidR="00113003" w:rsidRPr="006650A2">
        <w:rPr>
          <w:szCs w:val="22"/>
        </w:rPr>
        <w:t>020</w:t>
      </w:r>
    </w:p>
    <w:p w14:paraId="0AD51A3D" w14:textId="225536BC" w:rsidR="0023705D" w:rsidRPr="006650A2" w:rsidRDefault="00DC2D1F" w:rsidP="00513EFC">
      <w:pPr>
        <w:pStyle w:val="Heading2"/>
        <w:rPr>
          <w:b w:val="0"/>
          <w:bCs/>
          <w:sz w:val="22"/>
          <w:szCs w:val="22"/>
        </w:rPr>
      </w:pPr>
      <w:r w:rsidRPr="006650A2">
        <w:rPr>
          <w:b w:val="0"/>
          <w:bCs/>
          <w:sz w:val="22"/>
          <w:szCs w:val="22"/>
        </w:rPr>
        <w:t>Member of Technical Staff - Professional</w:t>
      </w:r>
      <w:r w:rsidR="00E03F71" w:rsidRPr="006650A2">
        <w:rPr>
          <w:b w:val="0"/>
          <w:bCs/>
          <w:sz w:val="22"/>
          <w:szCs w:val="22"/>
        </w:rPr>
        <w:t xml:space="preserve"> </w:t>
      </w:r>
      <w:r w:rsidR="0095272C" w:rsidRPr="006650A2">
        <w:rPr>
          <w:b w:val="0"/>
          <w:bCs/>
          <w:sz w:val="22"/>
          <w:szCs w:val="22"/>
        </w:rPr>
        <w:t>/</w:t>
      </w:r>
      <w:r w:rsidR="005A4A49" w:rsidRPr="006650A2">
        <w:rPr>
          <w:b w:val="0"/>
          <w:bCs/>
          <w:sz w:val="22"/>
          <w:szCs w:val="22"/>
        </w:rPr>
        <w:t xml:space="preserve"> </w:t>
      </w:r>
      <w:r w:rsidRPr="006650A2">
        <w:rPr>
          <w:rFonts w:eastAsia="Times New Roman" w:cs="Times New Roman"/>
          <w:b w:val="0"/>
          <w:bCs/>
          <w:color w:val="222222"/>
          <w:sz w:val="22"/>
          <w:szCs w:val="22"/>
          <w:lang w:val="en-IN" w:eastAsia="en-IN"/>
        </w:rPr>
        <w:t xml:space="preserve">VMware India Pvt Ltd, Bengaluru, Karnataka </w:t>
      </w:r>
    </w:p>
    <w:p w14:paraId="2C5C485D" w14:textId="6CE15B6A" w:rsidR="00D413F9" w:rsidRPr="006650A2" w:rsidRDefault="00C928B0" w:rsidP="00D413F9">
      <w:r w:rsidRPr="006650A2">
        <w:rPr>
          <w:rFonts w:asciiTheme="majorHAnsi" w:eastAsiaTheme="majorEastAsia" w:hAnsiTheme="majorHAnsi" w:cstheme="majorBidi"/>
          <w:bCs/>
          <w:color w:val="007FAB" w:themeColor="accent1"/>
        </w:rPr>
        <w:t>Pro</w:t>
      </w:r>
      <w:r w:rsidR="00484918" w:rsidRPr="006650A2">
        <w:rPr>
          <w:rFonts w:asciiTheme="majorHAnsi" w:eastAsiaTheme="majorEastAsia" w:hAnsiTheme="majorHAnsi" w:cstheme="majorBidi"/>
          <w:bCs/>
          <w:color w:val="007FAB" w:themeColor="accent1"/>
        </w:rPr>
        <w:t>duct</w:t>
      </w:r>
      <w:r w:rsidRPr="006650A2">
        <w:rPr>
          <w:rFonts w:asciiTheme="majorHAnsi" w:eastAsiaTheme="majorEastAsia" w:hAnsiTheme="majorHAnsi" w:cstheme="majorBidi"/>
          <w:bCs/>
          <w:color w:val="007FAB" w:themeColor="accent1"/>
        </w:rPr>
        <w:t>:</w:t>
      </w:r>
      <w:r w:rsidRPr="006650A2">
        <w:t xml:space="preserve"> </w:t>
      </w:r>
      <w:r w:rsidRPr="006650A2">
        <w:rPr>
          <w:rFonts w:asciiTheme="majorHAnsi" w:eastAsia="Times New Roman" w:hAnsiTheme="majorHAnsi" w:cs="Times New Roman"/>
          <w:bCs/>
          <w:color w:val="222222"/>
          <w:lang w:val="en-IN" w:eastAsia="en-IN"/>
        </w:rPr>
        <w:t>VMware Workspace – ONE</w:t>
      </w:r>
    </w:p>
    <w:p w14:paraId="6B17E3C7" w14:textId="77BA0801" w:rsidR="00C928B0" w:rsidRPr="006650A2" w:rsidRDefault="00C928B0" w:rsidP="00D413F9">
      <w:pPr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>Workspace ONE is a digital workspace platform that delivers and manages any app on any device by integrating access control, application management, and multi-platform endpoint management. and is available as a cloud service or for on-premises deployment</w:t>
      </w:r>
      <w:r w:rsidR="00E141B8" w:rsidRPr="006650A2">
        <w:rPr>
          <w:rFonts w:cstheme="minorHAnsi"/>
          <w:shd w:val="clear" w:color="auto" w:fill="FFFFFF"/>
        </w:rPr>
        <w:t>.</w:t>
      </w:r>
    </w:p>
    <w:p w14:paraId="0C9F928C" w14:textId="6D09AF12" w:rsidR="005A469D" w:rsidRPr="00B91C44" w:rsidRDefault="005A469D" w:rsidP="009E3F11">
      <w:pPr>
        <w:spacing w:after="0"/>
        <w:rPr>
          <w:rFonts w:asciiTheme="majorHAnsi" w:eastAsia="Times New Roman" w:hAnsiTheme="majorHAnsi" w:cs="Times New Roman"/>
          <w:bCs/>
          <w:color w:val="222222"/>
          <w:u w:val="single"/>
          <w:lang w:val="en-IN" w:eastAsia="en-IN"/>
        </w:rPr>
      </w:pPr>
      <w:r w:rsidRPr="00B91C44">
        <w:rPr>
          <w:rFonts w:asciiTheme="majorHAnsi" w:eastAsia="Times New Roman" w:hAnsiTheme="majorHAnsi" w:cs="Times New Roman"/>
          <w:bCs/>
          <w:color w:val="222222"/>
          <w:u w:val="single"/>
          <w:lang w:val="en-IN" w:eastAsia="en-IN"/>
        </w:rPr>
        <w:t>Role and Responsibilities:</w:t>
      </w:r>
    </w:p>
    <w:p w14:paraId="166D2DA0" w14:textId="53545BD6" w:rsidR="005A469D" w:rsidRPr="006650A2" w:rsidRDefault="005A469D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>•</w:t>
      </w:r>
      <w:r w:rsidR="00463AB1" w:rsidRPr="006650A2">
        <w:rPr>
          <w:rFonts w:cstheme="minorHAnsi"/>
          <w:shd w:val="clear" w:color="auto" w:fill="FFFFFF"/>
        </w:rPr>
        <w:t xml:space="preserve"> </w:t>
      </w:r>
      <w:r w:rsidRPr="006650A2">
        <w:rPr>
          <w:rFonts w:cstheme="minorHAnsi"/>
          <w:shd w:val="clear" w:color="auto" w:fill="FFFFFF"/>
        </w:rPr>
        <w:t>Contributed to all phases of the development lifecycle.</w:t>
      </w:r>
    </w:p>
    <w:p w14:paraId="757C1E46" w14:textId="440D4C1B" w:rsidR="005A469D" w:rsidRPr="006650A2" w:rsidRDefault="005A469D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Delivered features end to end independently and </w:t>
      </w:r>
      <w:r w:rsidR="00DD06B7" w:rsidRPr="006650A2">
        <w:rPr>
          <w:rFonts w:cstheme="minorHAnsi"/>
          <w:shd w:val="clear" w:color="auto" w:fill="FFFFFF"/>
        </w:rPr>
        <w:t>contributed</w:t>
      </w:r>
      <w:r w:rsidRPr="006650A2">
        <w:rPr>
          <w:rFonts w:cstheme="minorHAnsi"/>
          <w:shd w:val="clear" w:color="auto" w:fill="FFFFFF"/>
        </w:rPr>
        <w:t xml:space="preserve"> effectively in a team.</w:t>
      </w:r>
    </w:p>
    <w:p w14:paraId="1C8CA278" w14:textId="77777777" w:rsidR="00463AB1" w:rsidRPr="006650A2" w:rsidRDefault="005A469D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Written well designed, efficient code with automated unit tests and integration tests both API and UI for </w:t>
      </w:r>
      <w:r w:rsidR="00463AB1" w:rsidRPr="006650A2">
        <w:rPr>
          <w:rFonts w:cstheme="minorHAnsi"/>
          <w:shd w:val="clear" w:color="auto" w:fill="FFFFFF"/>
        </w:rPr>
        <w:t xml:space="preserve">  </w:t>
      </w:r>
    </w:p>
    <w:p w14:paraId="35A26AC0" w14:textId="5B68A491" w:rsidR="005A469D" w:rsidRPr="006650A2" w:rsidRDefault="00463AB1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</w:t>
      </w:r>
      <w:r w:rsidR="005A469D" w:rsidRPr="006650A2">
        <w:rPr>
          <w:rFonts w:cstheme="minorHAnsi"/>
          <w:shd w:val="clear" w:color="auto" w:fill="FFFFFF"/>
        </w:rPr>
        <w:t>all features.</w:t>
      </w:r>
    </w:p>
    <w:p w14:paraId="7B88FA40" w14:textId="77777777" w:rsidR="00463AB1" w:rsidRPr="006650A2" w:rsidRDefault="005A469D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Worked closely with the Engineering Leads, Architects, Test Engineers, and Product Managers to develop </w:t>
      </w:r>
    </w:p>
    <w:p w14:paraId="32E62363" w14:textId="4DF6323D" w:rsidR="005A469D" w:rsidRPr="006650A2" w:rsidRDefault="00463AB1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</w:t>
      </w:r>
      <w:r w:rsidR="005A469D" w:rsidRPr="006650A2">
        <w:rPr>
          <w:rFonts w:cstheme="minorHAnsi"/>
          <w:shd w:val="clear" w:color="auto" w:fill="FFFFFF"/>
        </w:rPr>
        <w:t>and deliver high-quality products.</w:t>
      </w:r>
    </w:p>
    <w:p w14:paraId="7BE16615" w14:textId="77777777" w:rsidR="00463AB1" w:rsidRPr="006650A2" w:rsidRDefault="005A469D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Focused on improving the scale and performance of the platform deployed both in SaaS and On-Premise </w:t>
      </w:r>
    </w:p>
    <w:p w14:paraId="41E86C6C" w14:textId="2C5DE6EE" w:rsidR="005A469D" w:rsidRPr="006650A2" w:rsidRDefault="00463AB1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</w:t>
      </w:r>
      <w:r w:rsidR="005A469D" w:rsidRPr="006650A2">
        <w:rPr>
          <w:rFonts w:cstheme="minorHAnsi"/>
          <w:shd w:val="clear" w:color="auto" w:fill="FFFFFF"/>
        </w:rPr>
        <w:t>environments.</w:t>
      </w:r>
    </w:p>
    <w:p w14:paraId="4EB17EFA" w14:textId="77777777" w:rsidR="002C5CA3" w:rsidRPr="006650A2" w:rsidRDefault="005A469D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Participated in code reviews and was able to provide recommendations to facilitate automated testing </w:t>
      </w:r>
    </w:p>
    <w:p w14:paraId="584AF54E" w14:textId="443CB790" w:rsidR="004045E6" w:rsidRDefault="002C5CA3" w:rsidP="004045E6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   </w:t>
      </w:r>
      <w:r w:rsidR="005A469D" w:rsidRPr="006650A2">
        <w:rPr>
          <w:rFonts w:cstheme="minorHAnsi"/>
          <w:shd w:val="clear" w:color="auto" w:fill="FFFFFF"/>
        </w:rPr>
        <w:t>and improve performance.</w:t>
      </w:r>
    </w:p>
    <w:p w14:paraId="1E3144D0" w14:textId="72AFD71C" w:rsidR="001D2F52" w:rsidRPr="006650A2" w:rsidRDefault="001D2F52" w:rsidP="00E141B8">
      <w:pPr>
        <w:spacing w:after="0"/>
        <w:rPr>
          <w:rFonts w:cstheme="minorHAnsi"/>
          <w:shd w:val="clear" w:color="auto" w:fill="FFFFFF"/>
        </w:rPr>
      </w:pPr>
    </w:p>
    <w:p w14:paraId="116C3A50" w14:textId="77777777" w:rsidR="008A0AD8" w:rsidRPr="006650A2" w:rsidRDefault="008A0AD8" w:rsidP="00E141B8">
      <w:pPr>
        <w:spacing w:after="0"/>
        <w:rPr>
          <w:rFonts w:cstheme="minorHAnsi"/>
          <w:shd w:val="clear" w:color="auto" w:fill="FFFFFF"/>
        </w:rPr>
      </w:pPr>
    </w:p>
    <w:p w14:paraId="426ADAC8" w14:textId="6FFB9F60" w:rsidR="00E767F6" w:rsidRPr="006650A2" w:rsidRDefault="003025EA" w:rsidP="00E767F6">
      <w:pPr>
        <w:pStyle w:val="Heading3"/>
        <w:rPr>
          <w:szCs w:val="22"/>
        </w:rPr>
      </w:pPr>
      <w:r w:rsidRPr="006650A2">
        <w:rPr>
          <w:szCs w:val="22"/>
        </w:rPr>
        <w:t>Jan</w:t>
      </w:r>
      <w:r w:rsidR="00E767F6" w:rsidRPr="006650A2">
        <w:rPr>
          <w:szCs w:val="22"/>
        </w:rPr>
        <w:t xml:space="preserve"> 201</w:t>
      </w:r>
      <w:r w:rsidR="00323862">
        <w:rPr>
          <w:szCs w:val="22"/>
        </w:rPr>
        <w:t>4</w:t>
      </w:r>
      <w:r w:rsidR="00E767F6" w:rsidRPr="006650A2">
        <w:rPr>
          <w:szCs w:val="22"/>
        </w:rPr>
        <w:t xml:space="preserve"> – </w:t>
      </w:r>
      <w:r w:rsidR="00BA57FE">
        <w:rPr>
          <w:szCs w:val="22"/>
        </w:rPr>
        <w:t>JAN</w:t>
      </w:r>
      <w:r w:rsidR="00E767F6" w:rsidRPr="006650A2">
        <w:rPr>
          <w:szCs w:val="22"/>
        </w:rPr>
        <w:t xml:space="preserve"> 201</w:t>
      </w:r>
      <w:r w:rsidR="00BA57FE">
        <w:rPr>
          <w:szCs w:val="22"/>
        </w:rPr>
        <w:t>7</w:t>
      </w:r>
    </w:p>
    <w:p w14:paraId="1857FD9B" w14:textId="4076D3B7" w:rsidR="00E767F6" w:rsidRPr="006650A2" w:rsidRDefault="0059127F" w:rsidP="00E767F6">
      <w:pPr>
        <w:pStyle w:val="Heading2"/>
        <w:rPr>
          <w:sz w:val="22"/>
          <w:szCs w:val="22"/>
        </w:rPr>
      </w:pPr>
      <w:r w:rsidRPr="006650A2">
        <w:rPr>
          <w:sz w:val="22"/>
          <w:szCs w:val="22"/>
        </w:rPr>
        <w:t>Software Engineer</w:t>
      </w:r>
      <w:r w:rsidR="00E767F6" w:rsidRPr="006650A2">
        <w:rPr>
          <w:sz w:val="22"/>
          <w:szCs w:val="22"/>
        </w:rPr>
        <w:t xml:space="preserve"> / </w:t>
      </w:r>
      <w:r w:rsidR="00E61B81" w:rsidRPr="006650A2">
        <w:rPr>
          <w:rFonts w:eastAsia="Times New Roman" w:cs="Times New Roman"/>
          <w:iCs/>
          <w:color w:val="222222"/>
          <w:sz w:val="22"/>
          <w:szCs w:val="22"/>
          <w:lang w:val="en-IN" w:eastAsia="en-IN"/>
        </w:rPr>
        <w:t>Bosch</w:t>
      </w:r>
      <w:r w:rsidR="00E767F6" w:rsidRPr="006650A2">
        <w:rPr>
          <w:rFonts w:eastAsia="Times New Roman" w:cs="Times New Roman"/>
          <w:iCs/>
          <w:color w:val="222222"/>
          <w:sz w:val="22"/>
          <w:szCs w:val="22"/>
          <w:lang w:val="en-IN" w:eastAsia="en-IN"/>
        </w:rPr>
        <w:t>,</w:t>
      </w:r>
      <w:r w:rsidR="00E61B81" w:rsidRPr="006650A2">
        <w:rPr>
          <w:rFonts w:eastAsia="Times New Roman" w:cs="Times New Roman"/>
          <w:iCs/>
          <w:color w:val="222222"/>
          <w:sz w:val="22"/>
          <w:szCs w:val="22"/>
          <w:lang w:val="en-IN" w:eastAsia="en-IN"/>
        </w:rPr>
        <w:t xml:space="preserve"> Bangalore</w:t>
      </w:r>
      <w:r w:rsidR="005110EF" w:rsidRPr="006650A2">
        <w:rPr>
          <w:rFonts w:eastAsia="Times New Roman" w:cs="Times New Roman"/>
          <w:iCs/>
          <w:color w:val="222222"/>
          <w:sz w:val="22"/>
          <w:szCs w:val="22"/>
          <w:lang w:val="en-IN" w:eastAsia="en-IN"/>
        </w:rPr>
        <w:t xml:space="preserve">, </w:t>
      </w:r>
      <w:r w:rsidR="00E61B81" w:rsidRPr="006650A2">
        <w:rPr>
          <w:rFonts w:eastAsia="Times New Roman" w:cs="Times New Roman"/>
          <w:iCs/>
          <w:color w:val="222222"/>
          <w:sz w:val="22"/>
          <w:szCs w:val="22"/>
          <w:lang w:val="en-IN" w:eastAsia="en-IN"/>
        </w:rPr>
        <w:t>Karnataka</w:t>
      </w:r>
      <w:r w:rsidR="005110EF" w:rsidRPr="006650A2">
        <w:rPr>
          <w:rFonts w:eastAsia="Times New Roman" w:cs="Times New Roman"/>
          <w:iCs/>
          <w:color w:val="222222"/>
          <w:sz w:val="22"/>
          <w:szCs w:val="22"/>
          <w:lang w:val="en-IN" w:eastAsia="en-IN"/>
        </w:rPr>
        <w:t>, India</w:t>
      </w:r>
    </w:p>
    <w:p w14:paraId="02A8D9B6" w14:textId="59DA2424" w:rsidR="00E767F6" w:rsidRPr="006650A2" w:rsidRDefault="00DE4F22" w:rsidP="00E767F6">
      <w:pPr>
        <w:rPr>
          <w:rFonts w:asciiTheme="majorHAnsi" w:eastAsia="Times New Roman" w:hAnsiTheme="majorHAnsi" w:cs="Times New Roman"/>
          <w:bCs/>
          <w:color w:val="222222"/>
          <w:lang w:val="en-IN" w:eastAsia="en-IN"/>
        </w:rPr>
      </w:pPr>
      <w:r>
        <w:rPr>
          <w:rFonts w:asciiTheme="majorHAnsi" w:eastAsiaTheme="majorEastAsia" w:hAnsiTheme="majorHAnsi" w:cstheme="majorBidi"/>
          <w:bCs/>
          <w:color w:val="007FAB" w:themeColor="accent1"/>
        </w:rPr>
        <w:t>Produ</w:t>
      </w:r>
      <w:r w:rsidR="005110EF" w:rsidRPr="006650A2">
        <w:rPr>
          <w:rFonts w:asciiTheme="majorHAnsi" w:eastAsiaTheme="majorEastAsia" w:hAnsiTheme="majorHAnsi" w:cstheme="majorBidi"/>
          <w:bCs/>
          <w:color w:val="007FAB" w:themeColor="accent1"/>
        </w:rPr>
        <w:t>ct:</w:t>
      </w:r>
      <w:r w:rsidR="005110EF" w:rsidRPr="006650A2">
        <w:t xml:space="preserve"> </w:t>
      </w:r>
      <w:r w:rsidR="001919B5" w:rsidRPr="006650A2">
        <w:rPr>
          <w:rFonts w:asciiTheme="majorHAnsi" w:eastAsia="Times New Roman" w:hAnsiTheme="majorHAnsi" w:cs="Times New Roman"/>
          <w:bCs/>
          <w:color w:val="222222"/>
          <w:lang w:val="en-IN" w:eastAsia="en-IN"/>
        </w:rPr>
        <w:t>eNgine</w:t>
      </w:r>
    </w:p>
    <w:p w14:paraId="095480B5" w14:textId="399962C5" w:rsidR="005110EF" w:rsidRPr="006650A2" w:rsidRDefault="000321BB" w:rsidP="00E767F6">
      <w:pPr>
        <w:rPr>
          <w:rFonts w:cstheme="minorHAnsi"/>
          <w:shd w:val="clear" w:color="auto" w:fill="FFFFFF"/>
        </w:rPr>
      </w:pPr>
      <w:r w:rsidRPr="00341892">
        <w:rPr>
          <w:rFonts w:cstheme="minorHAnsi"/>
          <w:shd w:val="clear" w:color="auto" w:fill="FFFFFF"/>
        </w:rPr>
        <w:t xml:space="preserve">The purpose of the project is to develop a web-based software solution to aid the main department of Chassis Brakes to create and maintain the engineering components design process data. </w:t>
      </w:r>
    </w:p>
    <w:p w14:paraId="4342013E" w14:textId="7761482C" w:rsidR="00EE3496" w:rsidRPr="00D5561B" w:rsidRDefault="00EE3496" w:rsidP="009E3F11">
      <w:pPr>
        <w:spacing w:after="0"/>
        <w:rPr>
          <w:rFonts w:asciiTheme="majorHAnsi" w:eastAsia="Times New Roman" w:hAnsiTheme="majorHAnsi" w:cs="Times New Roman"/>
          <w:b/>
          <w:bCs/>
          <w:color w:val="222222"/>
          <w:u w:val="single"/>
          <w:lang w:val="en-IN" w:eastAsia="en-IN"/>
        </w:rPr>
      </w:pPr>
      <w:r w:rsidRPr="00D5561B">
        <w:rPr>
          <w:rFonts w:asciiTheme="majorHAnsi" w:eastAsia="Times New Roman" w:hAnsiTheme="majorHAnsi" w:cs="Times New Roman"/>
          <w:b/>
          <w:bCs/>
          <w:color w:val="222222"/>
          <w:u w:val="single"/>
          <w:lang w:val="en-IN" w:eastAsia="en-IN"/>
        </w:rPr>
        <w:t>Role and Responsibilities:</w:t>
      </w:r>
    </w:p>
    <w:p w14:paraId="6A1AA955" w14:textId="0312A2B7" w:rsidR="001B545C" w:rsidRPr="00341892" w:rsidRDefault="00B252C3" w:rsidP="009E3F11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</w:t>
      </w:r>
      <w:r w:rsidR="00A248A2" w:rsidRPr="00341892">
        <w:rPr>
          <w:rFonts w:cstheme="minorHAnsi"/>
          <w:shd w:val="clear" w:color="auto" w:fill="FFFFFF"/>
        </w:rPr>
        <w:t>Worked as a full stack developer</w:t>
      </w:r>
      <w:r w:rsidR="001B545C" w:rsidRPr="00341892">
        <w:rPr>
          <w:rFonts w:cstheme="minorHAnsi"/>
          <w:shd w:val="clear" w:color="auto" w:fill="FFFFFF"/>
        </w:rPr>
        <w:t>.</w:t>
      </w:r>
    </w:p>
    <w:p w14:paraId="0D1F1A01" w14:textId="608DDE0F" w:rsidR="0020555C" w:rsidRPr="00341892" w:rsidRDefault="00902039" w:rsidP="009E3F11">
      <w:pPr>
        <w:spacing w:after="0"/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</w:t>
      </w:r>
      <w:r w:rsidR="0020555C" w:rsidRPr="00341892">
        <w:rPr>
          <w:rFonts w:cstheme="minorHAnsi"/>
          <w:shd w:val="clear" w:color="auto" w:fill="FFFFFF"/>
        </w:rPr>
        <w:t xml:space="preserve">Worked on the </w:t>
      </w:r>
      <w:r w:rsidR="0078097A" w:rsidRPr="00341892">
        <w:rPr>
          <w:rFonts w:cstheme="minorHAnsi"/>
          <w:shd w:val="clear" w:color="auto" w:fill="FFFFFF"/>
        </w:rPr>
        <w:t>server-side</w:t>
      </w:r>
      <w:r w:rsidR="00A248A2" w:rsidRPr="00341892">
        <w:rPr>
          <w:rFonts w:cstheme="minorHAnsi"/>
          <w:shd w:val="clear" w:color="auto" w:fill="FFFFFF"/>
        </w:rPr>
        <w:t xml:space="preserve"> code</w:t>
      </w:r>
      <w:r w:rsidR="0020555C" w:rsidRPr="00341892">
        <w:rPr>
          <w:rFonts w:cstheme="minorHAnsi"/>
          <w:shd w:val="clear" w:color="auto" w:fill="FFFFFF"/>
        </w:rPr>
        <w:t>, UI code</w:t>
      </w:r>
      <w:r w:rsidR="00E14C55" w:rsidRPr="00341892">
        <w:rPr>
          <w:rFonts w:cstheme="minorHAnsi"/>
          <w:shd w:val="clear" w:color="auto" w:fill="FFFFFF"/>
        </w:rPr>
        <w:t xml:space="preserve">, </w:t>
      </w:r>
      <w:r w:rsidR="00EF6B45" w:rsidRPr="00341892">
        <w:rPr>
          <w:rFonts w:cstheme="minorHAnsi"/>
          <w:shd w:val="clear" w:color="auto" w:fill="FFFFFF"/>
        </w:rPr>
        <w:t xml:space="preserve">written </w:t>
      </w:r>
      <w:r w:rsidR="00FC365C" w:rsidRPr="00341892">
        <w:rPr>
          <w:rFonts w:cstheme="minorHAnsi"/>
          <w:shd w:val="clear" w:color="auto" w:fill="FFFFFF"/>
        </w:rPr>
        <w:t>Sql</w:t>
      </w:r>
      <w:r w:rsidR="006B716D" w:rsidRPr="00341892">
        <w:rPr>
          <w:rFonts w:cstheme="minorHAnsi"/>
          <w:shd w:val="clear" w:color="auto" w:fill="FFFFFF"/>
        </w:rPr>
        <w:t xml:space="preserve"> DB</w:t>
      </w:r>
      <w:r w:rsidR="00FC365C" w:rsidRPr="00341892">
        <w:rPr>
          <w:rFonts w:cstheme="minorHAnsi"/>
          <w:shd w:val="clear" w:color="auto" w:fill="FFFFFF"/>
        </w:rPr>
        <w:t xml:space="preserve"> store procedure, </w:t>
      </w:r>
      <w:r w:rsidRPr="00341892">
        <w:rPr>
          <w:rFonts w:cstheme="minorHAnsi"/>
          <w:shd w:val="clear" w:color="auto" w:fill="FFFFFF"/>
        </w:rPr>
        <w:t>function query.</w:t>
      </w:r>
    </w:p>
    <w:p w14:paraId="244B9E3A" w14:textId="01A24228" w:rsidR="0024253F" w:rsidRDefault="00EE3496" w:rsidP="00E767F6">
      <w:pPr>
        <w:rPr>
          <w:rFonts w:cstheme="minorHAnsi"/>
          <w:shd w:val="clear" w:color="auto" w:fill="FFFFFF"/>
        </w:rPr>
      </w:pPr>
      <w:r w:rsidRPr="006650A2">
        <w:rPr>
          <w:rFonts w:cstheme="minorHAnsi"/>
          <w:shd w:val="clear" w:color="auto" w:fill="FFFFFF"/>
        </w:rPr>
        <w:t xml:space="preserve">• </w:t>
      </w:r>
      <w:r w:rsidR="00C35D61" w:rsidRPr="00341892">
        <w:rPr>
          <w:rFonts w:cstheme="minorHAnsi"/>
          <w:shd w:val="clear" w:color="auto" w:fill="FFFFFF"/>
        </w:rPr>
        <w:t xml:space="preserve">Involved in requirement gathering, </w:t>
      </w:r>
      <w:r w:rsidR="0078097A" w:rsidRPr="00341892">
        <w:rPr>
          <w:rFonts w:cstheme="minorHAnsi"/>
          <w:shd w:val="clear" w:color="auto" w:fill="FFFFFF"/>
        </w:rPr>
        <w:t>mockup</w:t>
      </w:r>
      <w:r w:rsidR="00C35D61" w:rsidRPr="00341892">
        <w:rPr>
          <w:rFonts w:cstheme="minorHAnsi"/>
          <w:shd w:val="clear" w:color="auto" w:fill="FFFFFF"/>
        </w:rPr>
        <w:t xml:space="preserve"> design, DB model design.</w:t>
      </w:r>
      <w:r w:rsidRPr="00341892">
        <w:rPr>
          <w:rFonts w:cstheme="minorHAnsi"/>
          <w:shd w:val="clear" w:color="auto" w:fill="FFFFFF"/>
        </w:rPr>
        <w:br/>
      </w:r>
      <w:r w:rsidRPr="006650A2">
        <w:rPr>
          <w:rFonts w:cstheme="minorHAnsi"/>
          <w:shd w:val="clear" w:color="auto" w:fill="FFFFFF"/>
        </w:rPr>
        <w:t>• Worked on production issues</w:t>
      </w:r>
      <w:r w:rsidRPr="00341892">
        <w:rPr>
          <w:rFonts w:cstheme="minorHAnsi"/>
          <w:shd w:val="clear" w:color="auto" w:fill="FFFFFF"/>
        </w:rPr>
        <w:t xml:space="preserve"> </w:t>
      </w:r>
      <w:r w:rsidR="004E7710" w:rsidRPr="00341892">
        <w:rPr>
          <w:rFonts w:cstheme="minorHAnsi"/>
          <w:shd w:val="clear" w:color="auto" w:fill="FFFFFF"/>
        </w:rPr>
        <w:t>and deployments.</w:t>
      </w:r>
      <w:r w:rsidRPr="00341892">
        <w:rPr>
          <w:rFonts w:cstheme="minorHAnsi"/>
          <w:shd w:val="clear" w:color="auto" w:fill="FFFFFF"/>
        </w:rPr>
        <w:br/>
      </w:r>
      <w:r w:rsidRPr="006650A2">
        <w:rPr>
          <w:rFonts w:cstheme="minorHAnsi"/>
          <w:shd w:val="clear" w:color="auto" w:fill="FFFFFF"/>
        </w:rPr>
        <w:t>• Participated in technical discussions around the product requirement.</w:t>
      </w:r>
    </w:p>
    <w:p w14:paraId="567EB480" w14:textId="77777777" w:rsidR="0070237E" w:rsidRPr="006650A2" w:rsidRDefault="00000000" w:rsidP="00725CB5">
      <w:pPr>
        <w:pStyle w:val="Heading1"/>
        <w:rPr>
          <w:sz w:val="22"/>
          <w:szCs w:val="22"/>
        </w:rPr>
      </w:pPr>
      <w:sdt>
        <w:sdtPr>
          <w:rPr>
            <w:sz w:val="22"/>
            <w:szCs w:val="22"/>
          </w:rPr>
          <w:alias w:val="Education:"/>
          <w:tag w:val="Education:"/>
          <w:id w:val="543866955"/>
          <w:placeholder>
            <w:docPart w:val="BEECFAE94A154E86BB7489B75D4E6130"/>
          </w:placeholder>
          <w:temporary/>
          <w:showingPlcHdr/>
          <w15:appearance w15:val="hidden"/>
        </w:sdtPr>
        <w:sdtContent>
          <w:r w:rsidR="0070237E" w:rsidRPr="006650A2">
            <w:rPr>
              <w:color w:val="005E80" w:themeColor="accent1" w:themeShade="BF"/>
              <w:sz w:val="22"/>
              <w:szCs w:val="22"/>
            </w:rPr>
            <w:t>Education</w:t>
          </w:r>
        </w:sdtContent>
      </w:sdt>
    </w:p>
    <w:p w14:paraId="55DF63A5" w14:textId="6A9F9F34" w:rsidR="0070237E" w:rsidRPr="006650A2" w:rsidRDefault="00E767F6" w:rsidP="0070237E">
      <w:pPr>
        <w:pStyle w:val="Heading3"/>
        <w:rPr>
          <w:szCs w:val="22"/>
        </w:rPr>
      </w:pPr>
      <w:r w:rsidRPr="006650A2">
        <w:rPr>
          <w:szCs w:val="22"/>
        </w:rPr>
        <w:t>20</w:t>
      </w:r>
      <w:r w:rsidR="00EE2C13" w:rsidRPr="006650A2">
        <w:rPr>
          <w:szCs w:val="22"/>
        </w:rPr>
        <w:t>10</w:t>
      </w:r>
      <w:r w:rsidRPr="006650A2">
        <w:rPr>
          <w:szCs w:val="22"/>
        </w:rPr>
        <w:t xml:space="preserve"> - 201</w:t>
      </w:r>
      <w:r w:rsidR="00EE2C13" w:rsidRPr="006650A2">
        <w:rPr>
          <w:szCs w:val="22"/>
        </w:rPr>
        <w:t>3</w:t>
      </w:r>
    </w:p>
    <w:p w14:paraId="75FEA647" w14:textId="5F50B0EE" w:rsidR="0070237E" w:rsidRPr="006650A2" w:rsidRDefault="007F0228" w:rsidP="00513EFC">
      <w:pPr>
        <w:pStyle w:val="Heading2"/>
        <w:rPr>
          <w:b w:val="0"/>
          <w:bCs/>
          <w:sz w:val="22"/>
          <w:szCs w:val="22"/>
        </w:rPr>
      </w:pPr>
      <w:r w:rsidRPr="006650A2">
        <w:rPr>
          <w:b w:val="0"/>
          <w:bCs/>
          <w:sz w:val="22"/>
          <w:szCs w:val="22"/>
        </w:rPr>
        <w:t xml:space="preserve">Master </w:t>
      </w:r>
      <w:r w:rsidR="00535F8C" w:rsidRPr="006650A2">
        <w:rPr>
          <w:b w:val="0"/>
          <w:bCs/>
          <w:sz w:val="22"/>
          <w:szCs w:val="22"/>
        </w:rPr>
        <w:t>of</w:t>
      </w:r>
      <w:r w:rsidRPr="006650A2">
        <w:rPr>
          <w:b w:val="0"/>
          <w:bCs/>
          <w:sz w:val="22"/>
          <w:szCs w:val="22"/>
        </w:rPr>
        <w:t xml:space="preserve"> Computer Application</w:t>
      </w:r>
      <w:r w:rsidR="00E03F71" w:rsidRPr="006650A2">
        <w:rPr>
          <w:b w:val="0"/>
          <w:bCs/>
          <w:sz w:val="22"/>
          <w:szCs w:val="22"/>
        </w:rPr>
        <w:t xml:space="preserve"> </w:t>
      </w:r>
      <w:r w:rsidR="0095272C" w:rsidRPr="006650A2">
        <w:rPr>
          <w:b w:val="0"/>
          <w:bCs/>
          <w:sz w:val="22"/>
          <w:szCs w:val="22"/>
        </w:rPr>
        <w:t>/</w:t>
      </w:r>
      <w:r w:rsidR="0070237E" w:rsidRPr="006650A2">
        <w:rPr>
          <w:b w:val="0"/>
          <w:bCs/>
          <w:sz w:val="22"/>
          <w:szCs w:val="22"/>
        </w:rPr>
        <w:t xml:space="preserve"> </w:t>
      </w:r>
      <w:r w:rsidR="00E767F6" w:rsidRPr="006650A2">
        <w:rPr>
          <w:rFonts w:eastAsia="Times New Roman" w:cs="Times New Roman"/>
          <w:b w:val="0"/>
          <w:bCs/>
          <w:color w:val="222222"/>
          <w:sz w:val="22"/>
          <w:szCs w:val="22"/>
          <w:lang w:val="en-IN" w:eastAsia="en-IN"/>
        </w:rPr>
        <w:t xml:space="preserve">Computer </w:t>
      </w:r>
      <w:r w:rsidR="00A23D56" w:rsidRPr="006650A2">
        <w:rPr>
          <w:rFonts w:eastAsia="Times New Roman" w:cs="Times New Roman"/>
          <w:b w:val="0"/>
          <w:bCs/>
          <w:color w:val="222222"/>
          <w:sz w:val="22"/>
          <w:szCs w:val="22"/>
          <w:lang w:val="en-IN" w:eastAsia="en-IN"/>
        </w:rPr>
        <w:t>Application</w:t>
      </w:r>
    </w:p>
    <w:p w14:paraId="75BC45B3" w14:textId="43EAE809" w:rsidR="00BC7376" w:rsidRPr="006650A2" w:rsidRDefault="00C928B0" w:rsidP="00BC7376">
      <w:r w:rsidRPr="006650A2">
        <w:rPr>
          <w:b/>
          <w:bCs/>
        </w:rPr>
        <w:t xml:space="preserve">University </w:t>
      </w:r>
      <w:r w:rsidR="00E767F6" w:rsidRPr="006650A2">
        <w:t xml:space="preserve">- </w:t>
      </w:r>
      <w:r w:rsidR="00416D16" w:rsidRPr="006650A2">
        <w:t xml:space="preserve">Visveswaraiah Technological University </w:t>
      </w:r>
      <w:r w:rsidRPr="006650A2">
        <w:t>(</w:t>
      </w:r>
      <w:r w:rsidR="00416D16" w:rsidRPr="006650A2">
        <w:t>V</w:t>
      </w:r>
      <w:r w:rsidRPr="006650A2">
        <w:t xml:space="preserve">TU), </w:t>
      </w:r>
      <w:r w:rsidR="00416D16" w:rsidRPr="006650A2">
        <w:t>Bangalore</w:t>
      </w:r>
      <w:r w:rsidRPr="006650A2">
        <w:t xml:space="preserve">, </w:t>
      </w:r>
      <w:r w:rsidR="00416D16" w:rsidRPr="006650A2">
        <w:t>Karnataka</w:t>
      </w:r>
      <w:r w:rsidRPr="006650A2">
        <w:t>, India</w:t>
      </w:r>
      <w:r w:rsidR="00B54FDA">
        <w:t>.</w:t>
      </w:r>
    </w:p>
    <w:sectPr w:rsidR="00BC7376" w:rsidRPr="006650A2" w:rsidSect="005110EF">
      <w:footerReference w:type="default" r:id="rId12"/>
      <w:pgSz w:w="12240" w:h="15840" w:code="1"/>
      <w:pgMar w:top="709" w:right="1183" w:bottom="709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6D4A2" w14:textId="77777777" w:rsidR="00657F73" w:rsidRDefault="00657F73" w:rsidP="00725803">
      <w:pPr>
        <w:spacing w:after="0"/>
      </w:pPr>
      <w:r>
        <w:separator/>
      </w:r>
    </w:p>
  </w:endnote>
  <w:endnote w:type="continuationSeparator" w:id="0">
    <w:p w14:paraId="1F2BF39F" w14:textId="77777777" w:rsidR="00657F73" w:rsidRDefault="00657F73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74931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4DA617" w14:textId="6B294CC1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4F2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5DBB" w14:textId="77777777" w:rsidR="00657F73" w:rsidRDefault="00657F73" w:rsidP="00725803">
      <w:pPr>
        <w:spacing w:after="0"/>
      </w:pPr>
      <w:r>
        <w:separator/>
      </w:r>
    </w:p>
  </w:footnote>
  <w:footnote w:type="continuationSeparator" w:id="0">
    <w:p w14:paraId="45954769" w14:textId="77777777" w:rsidR="00657F73" w:rsidRDefault="00657F73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CA42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9B0B5B"/>
    <w:multiLevelType w:val="hybridMultilevel"/>
    <w:tmpl w:val="CA0C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E855A17"/>
    <w:multiLevelType w:val="hybridMultilevel"/>
    <w:tmpl w:val="EF203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45348"/>
    <w:multiLevelType w:val="hybridMultilevel"/>
    <w:tmpl w:val="8134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219937">
    <w:abstractNumId w:val="10"/>
  </w:num>
  <w:num w:numId="2" w16cid:durableId="1692678748">
    <w:abstractNumId w:val="7"/>
  </w:num>
  <w:num w:numId="3" w16cid:durableId="366951496">
    <w:abstractNumId w:val="6"/>
  </w:num>
  <w:num w:numId="4" w16cid:durableId="3126364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0982538">
    <w:abstractNumId w:val="8"/>
  </w:num>
  <w:num w:numId="6" w16cid:durableId="1032651586">
    <w:abstractNumId w:val="11"/>
  </w:num>
  <w:num w:numId="7" w16cid:durableId="1468161185">
    <w:abstractNumId w:val="5"/>
  </w:num>
  <w:num w:numId="8" w16cid:durableId="447550201">
    <w:abstractNumId w:val="4"/>
  </w:num>
  <w:num w:numId="9" w16cid:durableId="1960181917">
    <w:abstractNumId w:val="3"/>
  </w:num>
  <w:num w:numId="10" w16cid:durableId="857818471">
    <w:abstractNumId w:val="2"/>
  </w:num>
  <w:num w:numId="11" w16cid:durableId="597638906">
    <w:abstractNumId w:val="1"/>
  </w:num>
  <w:num w:numId="12" w16cid:durableId="659508479">
    <w:abstractNumId w:val="0"/>
  </w:num>
  <w:num w:numId="13" w16cid:durableId="1474954571">
    <w:abstractNumId w:val="12"/>
  </w:num>
  <w:num w:numId="14" w16cid:durableId="465507221">
    <w:abstractNumId w:val="13"/>
  </w:num>
  <w:num w:numId="15" w16cid:durableId="290676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8D7"/>
    <w:rsid w:val="00001CDD"/>
    <w:rsid w:val="00005151"/>
    <w:rsid w:val="00005992"/>
    <w:rsid w:val="00011F01"/>
    <w:rsid w:val="000151D0"/>
    <w:rsid w:val="00015D7D"/>
    <w:rsid w:val="000233E1"/>
    <w:rsid w:val="00025BB2"/>
    <w:rsid w:val="00025E77"/>
    <w:rsid w:val="00027312"/>
    <w:rsid w:val="00031A08"/>
    <w:rsid w:val="000321BB"/>
    <w:rsid w:val="00040E75"/>
    <w:rsid w:val="00057891"/>
    <w:rsid w:val="000645F2"/>
    <w:rsid w:val="000732DE"/>
    <w:rsid w:val="00077C7A"/>
    <w:rsid w:val="00077CB6"/>
    <w:rsid w:val="000800CA"/>
    <w:rsid w:val="00082473"/>
    <w:rsid w:val="00082F03"/>
    <w:rsid w:val="00083511"/>
    <w:rsid w:val="000835A0"/>
    <w:rsid w:val="00083BE6"/>
    <w:rsid w:val="00084A33"/>
    <w:rsid w:val="000934A2"/>
    <w:rsid w:val="00093B42"/>
    <w:rsid w:val="000A0B9A"/>
    <w:rsid w:val="000A3108"/>
    <w:rsid w:val="000A4D6A"/>
    <w:rsid w:val="000A75AB"/>
    <w:rsid w:val="000A77B7"/>
    <w:rsid w:val="000C0689"/>
    <w:rsid w:val="000C1CA0"/>
    <w:rsid w:val="000C26E2"/>
    <w:rsid w:val="000C3866"/>
    <w:rsid w:val="000D08C6"/>
    <w:rsid w:val="000E4E08"/>
    <w:rsid w:val="000E62CF"/>
    <w:rsid w:val="000E67CF"/>
    <w:rsid w:val="000F7E90"/>
    <w:rsid w:val="00100954"/>
    <w:rsid w:val="00101A9E"/>
    <w:rsid w:val="001057D8"/>
    <w:rsid w:val="00107181"/>
    <w:rsid w:val="00113003"/>
    <w:rsid w:val="001135F3"/>
    <w:rsid w:val="00116F65"/>
    <w:rsid w:val="001221E1"/>
    <w:rsid w:val="001227A2"/>
    <w:rsid w:val="00122E5F"/>
    <w:rsid w:val="00125BA4"/>
    <w:rsid w:val="00126E7F"/>
    <w:rsid w:val="00127939"/>
    <w:rsid w:val="00132395"/>
    <w:rsid w:val="001349AE"/>
    <w:rsid w:val="00134C2F"/>
    <w:rsid w:val="0015055A"/>
    <w:rsid w:val="00160FE5"/>
    <w:rsid w:val="0017083B"/>
    <w:rsid w:val="001714DE"/>
    <w:rsid w:val="001751BC"/>
    <w:rsid w:val="00176154"/>
    <w:rsid w:val="00180192"/>
    <w:rsid w:val="0018543B"/>
    <w:rsid w:val="001919B5"/>
    <w:rsid w:val="001920D4"/>
    <w:rsid w:val="00192C3C"/>
    <w:rsid w:val="001A145B"/>
    <w:rsid w:val="001A6CA0"/>
    <w:rsid w:val="001B023E"/>
    <w:rsid w:val="001B0955"/>
    <w:rsid w:val="001B1DA6"/>
    <w:rsid w:val="001B3FF6"/>
    <w:rsid w:val="001B545C"/>
    <w:rsid w:val="001C0946"/>
    <w:rsid w:val="001C1890"/>
    <w:rsid w:val="001C73AC"/>
    <w:rsid w:val="001D2F52"/>
    <w:rsid w:val="001D49EE"/>
    <w:rsid w:val="001D7493"/>
    <w:rsid w:val="001E614D"/>
    <w:rsid w:val="001E6EFC"/>
    <w:rsid w:val="001F2456"/>
    <w:rsid w:val="002016D6"/>
    <w:rsid w:val="0020555C"/>
    <w:rsid w:val="002117F9"/>
    <w:rsid w:val="00212823"/>
    <w:rsid w:val="002163CF"/>
    <w:rsid w:val="0021662F"/>
    <w:rsid w:val="00227784"/>
    <w:rsid w:val="00230FAB"/>
    <w:rsid w:val="00231D0D"/>
    <w:rsid w:val="002340D0"/>
    <w:rsid w:val="0023705D"/>
    <w:rsid w:val="00237E67"/>
    <w:rsid w:val="00240512"/>
    <w:rsid w:val="0024253F"/>
    <w:rsid w:val="0024518E"/>
    <w:rsid w:val="0024726D"/>
    <w:rsid w:val="0024767F"/>
    <w:rsid w:val="00250A31"/>
    <w:rsid w:val="00251C13"/>
    <w:rsid w:val="00251EF5"/>
    <w:rsid w:val="002565F9"/>
    <w:rsid w:val="002601AD"/>
    <w:rsid w:val="0026241A"/>
    <w:rsid w:val="0026258E"/>
    <w:rsid w:val="00271B74"/>
    <w:rsid w:val="002911E6"/>
    <w:rsid w:val="002922D0"/>
    <w:rsid w:val="002A214F"/>
    <w:rsid w:val="002B16B9"/>
    <w:rsid w:val="002B3992"/>
    <w:rsid w:val="002B4004"/>
    <w:rsid w:val="002B53C0"/>
    <w:rsid w:val="002B77EE"/>
    <w:rsid w:val="002C01B1"/>
    <w:rsid w:val="002C0FD0"/>
    <w:rsid w:val="002C5CA3"/>
    <w:rsid w:val="002C6D47"/>
    <w:rsid w:val="002C6ED2"/>
    <w:rsid w:val="002D1039"/>
    <w:rsid w:val="002D11F5"/>
    <w:rsid w:val="002D5D17"/>
    <w:rsid w:val="002D713A"/>
    <w:rsid w:val="002F034E"/>
    <w:rsid w:val="002F5683"/>
    <w:rsid w:val="00300EFD"/>
    <w:rsid w:val="003025EA"/>
    <w:rsid w:val="00303C65"/>
    <w:rsid w:val="003079BC"/>
    <w:rsid w:val="003136FD"/>
    <w:rsid w:val="0031599F"/>
    <w:rsid w:val="00321B3C"/>
    <w:rsid w:val="00323862"/>
    <w:rsid w:val="00325370"/>
    <w:rsid w:val="003305C7"/>
    <w:rsid w:val="00331B1C"/>
    <w:rsid w:val="00333288"/>
    <w:rsid w:val="003361E5"/>
    <w:rsid w:val="00336DBF"/>
    <w:rsid w:val="00340B03"/>
    <w:rsid w:val="00341892"/>
    <w:rsid w:val="00341B4E"/>
    <w:rsid w:val="0034378F"/>
    <w:rsid w:val="0034726F"/>
    <w:rsid w:val="00350C1D"/>
    <w:rsid w:val="00354380"/>
    <w:rsid w:val="0035498F"/>
    <w:rsid w:val="00355042"/>
    <w:rsid w:val="00361032"/>
    <w:rsid w:val="003632BD"/>
    <w:rsid w:val="00363A74"/>
    <w:rsid w:val="0036501D"/>
    <w:rsid w:val="00365845"/>
    <w:rsid w:val="00370F80"/>
    <w:rsid w:val="003735B5"/>
    <w:rsid w:val="00380AE7"/>
    <w:rsid w:val="00384E37"/>
    <w:rsid w:val="003A0BD9"/>
    <w:rsid w:val="003A0C25"/>
    <w:rsid w:val="003A6943"/>
    <w:rsid w:val="003B3AA3"/>
    <w:rsid w:val="003B66D1"/>
    <w:rsid w:val="003C3ACE"/>
    <w:rsid w:val="003D1034"/>
    <w:rsid w:val="003F12DD"/>
    <w:rsid w:val="004045E6"/>
    <w:rsid w:val="00405FB7"/>
    <w:rsid w:val="00407DCE"/>
    <w:rsid w:val="00410BA2"/>
    <w:rsid w:val="00416BD7"/>
    <w:rsid w:val="00416D16"/>
    <w:rsid w:val="004203C0"/>
    <w:rsid w:val="00432AB1"/>
    <w:rsid w:val="00434074"/>
    <w:rsid w:val="00436911"/>
    <w:rsid w:val="00450333"/>
    <w:rsid w:val="00454593"/>
    <w:rsid w:val="004560F2"/>
    <w:rsid w:val="004572C0"/>
    <w:rsid w:val="004604B0"/>
    <w:rsid w:val="00463AB1"/>
    <w:rsid w:val="00463C3B"/>
    <w:rsid w:val="00470A17"/>
    <w:rsid w:val="004738D7"/>
    <w:rsid w:val="00474BC6"/>
    <w:rsid w:val="0048028B"/>
    <w:rsid w:val="00482061"/>
    <w:rsid w:val="00484918"/>
    <w:rsid w:val="004860EF"/>
    <w:rsid w:val="004910FD"/>
    <w:rsid w:val="00493672"/>
    <w:rsid w:val="004937AE"/>
    <w:rsid w:val="004A384C"/>
    <w:rsid w:val="004A3C28"/>
    <w:rsid w:val="004A4AD2"/>
    <w:rsid w:val="004A5407"/>
    <w:rsid w:val="004A5B8A"/>
    <w:rsid w:val="004C7521"/>
    <w:rsid w:val="004D79B4"/>
    <w:rsid w:val="004E138B"/>
    <w:rsid w:val="004E1524"/>
    <w:rsid w:val="004E2970"/>
    <w:rsid w:val="004E7710"/>
    <w:rsid w:val="004F355E"/>
    <w:rsid w:val="004F5C41"/>
    <w:rsid w:val="00500C63"/>
    <w:rsid w:val="005026DD"/>
    <w:rsid w:val="00503C63"/>
    <w:rsid w:val="005051F1"/>
    <w:rsid w:val="00507D9F"/>
    <w:rsid w:val="005110EF"/>
    <w:rsid w:val="00512019"/>
    <w:rsid w:val="005130F9"/>
    <w:rsid w:val="00513EFC"/>
    <w:rsid w:val="005168A8"/>
    <w:rsid w:val="0052113B"/>
    <w:rsid w:val="00521E59"/>
    <w:rsid w:val="00522012"/>
    <w:rsid w:val="00526289"/>
    <w:rsid w:val="00535F8C"/>
    <w:rsid w:val="00536522"/>
    <w:rsid w:val="0053683D"/>
    <w:rsid w:val="0054034F"/>
    <w:rsid w:val="005454DE"/>
    <w:rsid w:val="005519CC"/>
    <w:rsid w:val="00556BEC"/>
    <w:rsid w:val="00562285"/>
    <w:rsid w:val="005633E7"/>
    <w:rsid w:val="00564951"/>
    <w:rsid w:val="00566EA6"/>
    <w:rsid w:val="00573BF9"/>
    <w:rsid w:val="00585DF3"/>
    <w:rsid w:val="0059127F"/>
    <w:rsid w:val="00596F35"/>
    <w:rsid w:val="00597192"/>
    <w:rsid w:val="005A2404"/>
    <w:rsid w:val="005A469D"/>
    <w:rsid w:val="005A4A49"/>
    <w:rsid w:val="005A7589"/>
    <w:rsid w:val="005B1D68"/>
    <w:rsid w:val="005B7671"/>
    <w:rsid w:val="005E3A98"/>
    <w:rsid w:val="005E43A9"/>
    <w:rsid w:val="005E4DDB"/>
    <w:rsid w:val="00600342"/>
    <w:rsid w:val="00602134"/>
    <w:rsid w:val="006077EF"/>
    <w:rsid w:val="006113A4"/>
    <w:rsid w:val="00611B37"/>
    <w:rsid w:val="006124DB"/>
    <w:rsid w:val="006248D8"/>
    <w:rsid w:val="006252B4"/>
    <w:rsid w:val="006329F8"/>
    <w:rsid w:val="00632AEE"/>
    <w:rsid w:val="00641D40"/>
    <w:rsid w:val="006439C1"/>
    <w:rsid w:val="00646BA2"/>
    <w:rsid w:val="0065326A"/>
    <w:rsid w:val="00655176"/>
    <w:rsid w:val="00657527"/>
    <w:rsid w:val="00657F73"/>
    <w:rsid w:val="006650A2"/>
    <w:rsid w:val="0066510E"/>
    <w:rsid w:val="00672FB6"/>
    <w:rsid w:val="00675EA0"/>
    <w:rsid w:val="00690B6A"/>
    <w:rsid w:val="0069358F"/>
    <w:rsid w:val="006A23E6"/>
    <w:rsid w:val="006A3079"/>
    <w:rsid w:val="006A48EB"/>
    <w:rsid w:val="006B0A81"/>
    <w:rsid w:val="006B716D"/>
    <w:rsid w:val="006C08A0"/>
    <w:rsid w:val="006C25AF"/>
    <w:rsid w:val="006C47D8"/>
    <w:rsid w:val="006C59E0"/>
    <w:rsid w:val="006C5F3B"/>
    <w:rsid w:val="006D12AA"/>
    <w:rsid w:val="006D2D08"/>
    <w:rsid w:val="006D310A"/>
    <w:rsid w:val="006D36B4"/>
    <w:rsid w:val="006D400A"/>
    <w:rsid w:val="006D60CB"/>
    <w:rsid w:val="006E2822"/>
    <w:rsid w:val="006E4AAB"/>
    <w:rsid w:val="006F26A2"/>
    <w:rsid w:val="006F74C9"/>
    <w:rsid w:val="00700398"/>
    <w:rsid w:val="0070237E"/>
    <w:rsid w:val="007044E2"/>
    <w:rsid w:val="00715C37"/>
    <w:rsid w:val="00722A89"/>
    <w:rsid w:val="00725803"/>
    <w:rsid w:val="00725CB5"/>
    <w:rsid w:val="0072783C"/>
    <w:rsid w:val="007307A3"/>
    <w:rsid w:val="00732AC5"/>
    <w:rsid w:val="00740B9F"/>
    <w:rsid w:val="007438CD"/>
    <w:rsid w:val="00752315"/>
    <w:rsid w:val="0076147D"/>
    <w:rsid w:val="00772304"/>
    <w:rsid w:val="007756BE"/>
    <w:rsid w:val="0078097A"/>
    <w:rsid w:val="00787EE1"/>
    <w:rsid w:val="0079253E"/>
    <w:rsid w:val="00793F63"/>
    <w:rsid w:val="007A11A9"/>
    <w:rsid w:val="007B1B7F"/>
    <w:rsid w:val="007B1CD1"/>
    <w:rsid w:val="007C2C86"/>
    <w:rsid w:val="007C2FF0"/>
    <w:rsid w:val="007D000A"/>
    <w:rsid w:val="007D04B0"/>
    <w:rsid w:val="007D2E2E"/>
    <w:rsid w:val="007D37EE"/>
    <w:rsid w:val="007E76CB"/>
    <w:rsid w:val="007F0228"/>
    <w:rsid w:val="007F76AE"/>
    <w:rsid w:val="00806F58"/>
    <w:rsid w:val="00812072"/>
    <w:rsid w:val="008218E9"/>
    <w:rsid w:val="00832DDE"/>
    <w:rsid w:val="008345CE"/>
    <w:rsid w:val="008366FE"/>
    <w:rsid w:val="00841FAC"/>
    <w:rsid w:val="008427E1"/>
    <w:rsid w:val="00843C61"/>
    <w:rsid w:val="00854203"/>
    <w:rsid w:val="00857E6B"/>
    <w:rsid w:val="00861E72"/>
    <w:rsid w:val="008657C4"/>
    <w:rsid w:val="00866BC1"/>
    <w:rsid w:val="00886D38"/>
    <w:rsid w:val="008968C4"/>
    <w:rsid w:val="008A0AD8"/>
    <w:rsid w:val="008A1CD5"/>
    <w:rsid w:val="008A203A"/>
    <w:rsid w:val="008A407B"/>
    <w:rsid w:val="008A7B0C"/>
    <w:rsid w:val="008C0B9A"/>
    <w:rsid w:val="008D3169"/>
    <w:rsid w:val="008D62C3"/>
    <w:rsid w:val="008D7C1C"/>
    <w:rsid w:val="008E2090"/>
    <w:rsid w:val="008E27EC"/>
    <w:rsid w:val="008E40E1"/>
    <w:rsid w:val="008E525B"/>
    <w:rsid w:val="008E79D9"/>
    <w:rsid w:val="008F1AD9"/>
    <w:rsid w:val="008F3616"/>
    <w:rsid w:val="00901E2B"/>
    <w:rsid w:val="00902039"/>
    <w:rsid w:val="009077EE"/>
    <w:rsid w:val="00907887"/>
    <w:rsid w:val="0091319A"/>
    <w:rsid w:val="00913FB9"/>
    <w:rsid w:val="00914BED"/>
    <w:rsid w:val="0092291B"/>
    <w:rsid w:val="00922C18"/>
    <w:rsid w:val="009238E0"/>
    <w:rsid w:val="009257F0"/>
    <w:rsid w:val="00932021"/>
    <w:rsid w:val="00932D92"/>
    <w:rsid w:val="0093512F"/>
    <w:rsid w:val="00935D80"/>
    <w:rsid w:val="009401E6"/>
    <w:rsid w:val="0095272C"/>
    <w:rsid w:val="00952AAB"/>
    <w:rsid w:val="009541E1"/>
    <w:rsid w:val="00954533"/>
    <w:rsid w:val="00957B48"/>
    <w:rsid w:val="00967A9B"/>
    <w:rsid w:val="009707ED"/>
    <w:rsid w:val="00972024"/>
    <w:rsid w:val="00977683"/>
    <w:rsid w:val="00981FA5"/>
    <w:rsid w:val="0098456F"/>
    <w:rsid w:val="009A18D1"/>
    <w:rsid w:val="009A44AB"/>
    <w:rsid w:val="009A4FB2"/>
    <w:rsid w:val="009B552B"/>
    <w:rsid w:val="009B553F"/>
    <w:rsid w:val="009C1059"/>
    <w:rsid w:val="009C334A"/>
    <w:rsid w:val="009D0878"/>
    <w:rsid w:val="009D3192"/>
    <w:rsid w:val="009E32E9"/>
    <w:rsid w:val="009E3C65"/>
    <w:rsid w:val="009E3F11"/>
    <w:rsid w:val="009E5CB1"/>
    <w:rsid w:val="009F04D2"/>
    <w:rsid w:val="009F0C49"/>
    <w:rsid w:val="009F2BA7"/>
    <w:rsid w:val="009F6DA0"/>
    <w:rsid w:val="00A01182"/>
    <w:rsid w:val="00A14EE9"/>
    <w:rsid w:val="00A15B88"/>
    <w:rsid w:val="00A21CA3"/>
    <w:rsid w:val="00A23D56"/>
    <w:rsid w:val="00A248A2"/>
    <w:rsid w:val="00A27259"/>
    <w:rsid w:val="00A30505"/>
    <w:rsid w:val="00A32DD6"/>
    <w:rsid w:val="00A3675B"/>
    <w:rsid w:val="00A37740"/>
    <w:rsid w:val="00A44657"/>
    <w:rsid w:val="00A50546"/>
    <w:rsid w:val="00A52049"/>
    <w:rsid w:val="00A526FD"/>
    <w:rsid w:val="00A54D57"/>
    <w:rsid w:val="00A5705D"/>
    <w:rsid w:val="00A57FAF"/>
    <w:rsid w:val="00A602D8"/>
    <w:rsid w:val="00A61E31"/>
    <w:rsid w:val="00A65092"/>
    <w:rsid w:val="00A703C6"/>
    <w:rsid w:val="00A71AFB"/>
    <w:rsid w:val="00A72F61"/>
    <w:rsid w:val="00A816C3"/>
    <w:rsid w:val="00A8475F"/>
    <w:rsid w:val="00A8489D"/>
    <w:rsid w:val="00A86D16"/>
    <w:rsid w:val="00A87128"/>
    <w:rsid w:val="00A90544"/>
    <w:rsid w:val="00A91E17"/>
    <w:rsid w:val="00A955E7"/>
    <w:rsid w:val="00AA4977"/>
    <w:rsid w:val="00AA519B"/>
    <w:rsid w:val="00AA6D69"/>
    <w:rsid w:val="00AB0442"/>
    <w:rsid w:val="00AB2DFF"/>
    <w:rsid w:val="00AB6DE4"/>
    <w:rsid w:val="00AC0110"/>
    <w:rsid w:val="00AC20EE"/>
    <w:rsid w:val="00AD1081"/>
    <w:rsid w:val="00AD13CB"/>
    <w:rsid w:val="00AD1DA2"/>
    <w:rsid w:val="00AD348C"/>
    <w:rsid w:val="00AD3749"/>
    <w:rsid w:val="00AD3FD8"/>
    <w:rsid w:val="00AE0483"/>
    <w:rsid w:val="00AE34B7"/>
    <w:rsid w:val="00AE425A"/>
    <w:rsid w:val="00AE5DB3"/>
    <w:rsid w:val="00AE7FDD"/>
    <w:rsid w:val="00AF129B"/>
    <w:rsid w:val="00AF5BCE"/>
    <w:rsid w:val="00B06802"/>
    <w:rsid w:val="00B108F4"/>
    <w:rsid w:val="00B1287C"/>
    <w:rsid w:val="00B172BF"/>
    <w:rsid w:val="00B17D58"/>
    <w:rsid w:val="00B252C3"/>
    <w:rsid w:val="00B25620"/>
    <w:rsid w:val="00B2571C"/>
    <w:rsid w:val="00B3695D"/>
    <w:rsid w:val="00B370A8"/>
    <w:rsid w:val="00B43FF9"/>
    <w:rsid w:val="00B54FDA"/>
    <w:rsid w:val="00B55DF3"/>
    <w:rsid w:val="00B65107"/>
    <w:rsid w:val="00B6535A"/>
    <w:rsid w:val="00B71728"/>
    <w:rsid w:val="00B86743"/>
    <w:rsid w:val="00B91C44"/>
    <w:rsid w:val="00B95623"/>
    <w:rsid w:val="00B97BD8"/>
    <w:rsid w:val="00BA57FE"/>
    <w:rsid w:val="00BB4D6E"/>
    <w:rsid w:val="00BB5CC3"/>
    <w:rsid w:val="00BC27E6"/>
    <w:rsid w:val="00BC490F"/>
    <w:rsid w:val="00BC7376"/>
    <w:rsid w:val="00BC74B3"/>
    <w:rsid w:val="00BD515C"/>
    <w:rsid w:val="00BD669A"/>
    <w:rsid w:val="00BE281B"/>
    <w:rsid w:val="00BE48E9"/>
    <w:rsid w:val="00BE4F79"/>
    <w:rsid w:val="00BF1E0A"/>
    <w:rsid w:val="00BF2907"/>
    <w:rsid w:val="00BF4706"/>
    <w:rsid w:val="00BF7454"/>
    <w:rsid w:val="00C015EF"/>
    <w:rsid w:val="00C0326C"/>
    <w:rsid w:val="00C13F2B"/>
    <w:rsid w:val="00C14140"/>
    <w:rsid w:val="00C21E7C"/>
    <w:rsid w:val="00C24761"/>
    <w:rsid w:val="00C26A95"/>
    <w:rsid w:val="00C31C6F"/>
    <w:rsid w:val="00C340E6"/>
    <w:rsid w:val="00C35D61"/>
    <w:rsid w:val="00C43D65"/>
    <w:rsid w:val="00C517CA"/>
    <w:rsid w:val="00C517F9"/>
    <w:rsid w:val="00C530D7"/>
    <w:rsid w:val="00C53B31"/>
    <w:rsid w:val="00C53F15"/>
    <w:rsid w:val="00C55430"/>
    <w:rsid w:val="00C61AFE"/>
    <w:rsid w:val="00C6262D"/>
    <w:rsid w:val="00C62748"/>
    <w:rsid w:val="00C6440A"/>
    <w:rsid w:val="00C66D90"/>
    <w:rsid w:val="00C73C03"/>
    <w:rsid w:val="00C74186"/>
    <w:rsid w:val="00C76707"/>
    <w:rsid w:val="00C80F5D"/>
    <w:rsid w:val="00C84833"/>
    <w:rsid w:val="00C878E5"/>
    <w:rsid w:val="00C9044F"/>
    <w:rsid w:val="00C928B0"/>
    <w:rsid w:val="00C94F85"/>
    <w:rsid w:val="00C9609D"/>
    <w:rsid w:val="00CB162D"/>
    <w:rsid w:val="00CB4385"/>
    <w:rsid w:val="00CC0079"/>
    <w:rsid w:val="00CC6C97"/>
    <w:rsid w:val="00CD1FA1"/>
    <w:rsid w:val="00CD3636"/>
    <w:rsid w:val="00CD57C7"/>
    <w:rsid w:val="00CE08C7"/>
    <w:rsid w:val="00CE4024"/>
    <w:rsid w:val="00CE5EAD"/>
    <w:rsid w:val="00CF3144"/>
    <w:rsid w:val="00CF5244"/>
    <w:rsid w:val="00CF52A6"/>
    <w:rsid w:val="00D00848"/>
    <w:rsid w:val="00D0153E"/>
    <w:rsid w:val="00D17465"/>
    <w:rsid w:val="00D2420D"/>
    <w:rsid w:val="00D25E7B"/>
    <w:rsid w:val="00D30382"/>
    <w:rsid w:val="00D32E3B"/>
    <w:rsid w:val="00D334AC"/>
    <w:rsid w:val="00D413F9"/>
    <w:rsid w:val="00D4149A"/>
    <w:rsid w:val="00D43482"/>
    <w:rsid w:val="00D44E50"/>
    <w:rsid w:val="00D523E3"/>
    <w:rsid w:val="00D5561B"/>
    <w:rsid w:val="00D55CC1"/>
    <w:rsid w:val="00D62D12"/>
    <w:rsid w:val="00D7726A"/>
    <w:rsid w:val="00D81C78"/>
    <w:rsid w:val="00D90060"/>
    <w:rsid w:val="00D91B8F"/>
    <w:rsid w:val="00D92152"/>
    <w:rsid w:val="00D923C7"/>
    <w:rsid w:val="00D92B95"/>
    <w:rsid w:val="00D95498"/>
    <w:rsid w:val="00D9767B"/>
    <w:rsid w:val="00D97F2D"/>
    <w:rsid w:val="00DA486D"/>
    <w:rsid w:val="00DC1224"/>
    <w:rsid w:val="00DC136B"/>
    <w:rsid w:val="00DC190D"/>
    <w:rsid w:val="00DC2D1F"/>
    <w:rsid w:val="00DD06B7"/>
    <w:rsid w:val="00DD3330"/>
    <w:rsid w:val="00DD4719"/>
    <w:rsid w:val="00DD5A8B"/>
    <w:rsid w:val="00DD6589"/>
    <w:rsid w:val="00DE25FC"/>
    <w:rsid w:val="00DE377E"/>
    <w:rsid w:val="00DE4F22"/>
    <w:rsid w:val="00DF0517"/>
    <w:rsid w:val="00DF143C"/>
    <w:rsid w:val="00DF1767"/>
    <w:rsid w:val="00E031D9"/>
    <w:rsid w:val="00E03F71"/>
    <w:rsid w:val="00E05CEB"/>
    <w:rsid w:val="00E141B8"/>
    <w:rsid w:val="00E14680"/>
    <w:rsid w:val="00E14C55"/>
    <w:rsid w:val="00E154B5"/>
    <w:rsid w:val="00E1611C"/>
    <w:rsid w:val="00E232F0"/>
    <w:rsid w:val="00E400E5"/>
    <w:rsid w:val="00E47E62"/>
    <w:rsid w:val="00E521C9"/>
    <w:rsid w:val="00E52791"/>
    <w:rsid w:val="00E578D1"/>
    <w:rsid w:val="00E579A5"/>
    <w:rsid w:val="00E57F4D"/>
    <w:rsid w:val="00E6055F"/>
    <w:rsid w:val="00E61B81"/>
    <w:rsid w:val="00E63A9F"/>
    <w:rsid w:val="00E64DE5"/>
    <w:rsid w:val="00E70B48"/>
    <w:rsid w:val="00E746D5"/>
    <w:rsid w:val="00E767F6"/>
    <w:rsid w:val="00E83195"/>
    <w:rsid w:val="00EA0620"/>
    <w:rsid w:val="00EA5E7A"/>
    <w:rsid w:val="00EB2B13"/>
    <w:rsid w:val="00EB46CB"/>
    <w:rsid w:val="00EB4845"/>
    <w:rsid w:val="00EB7F11"/>
    <w:rsid w:val="00EC7E39"/>
    <w:rsid w:val="00ED04BF"/>
    <w:rsid w:val="00EE1712"/>
    <w:rsid w:val="00EE1EEB"/>
    <w:rsid w:val="00EE2C13"/>
    <w:rsid w:val="00EE2FDE"/>
    <w:rsid w:val="00EE3496"/>
    <w:rsid w:val="00EE7A08"/>
    <w:rsid w:val="00EF5622"/>
    <w:rsid w:val="00EF6B45"/>
    <w:rsid w:val="00F00143"/>
    <w:rsid w:val="00F0073B"/>
    <w:rsid w:val="00F00A4F"/>
    <w:rsid w:val="00F05117"/>
    <w:rsid w:val="00F0602E"/>
    <w:rsid w:val="00F10586"/>
    <w:rsid w:val="00F157AA"/>
    <w:rsid w:val="00F1631C"/>
    <w:rsid w:val="00F16E72"/>
    <w:rsid w:val="00F33CD8"/>
    <w:rsid w:val="00F36E3A"/>
    <w:rsid w:val="00F37589"/>
    <w:rsid w:val="00F46519"/>
    <w:rsid w:val="00F47FD3"/>
    <w:rsid w:val="00F5196C"/>
    <w:rsid w:val="00F53CAC"/>
    <w:rsid w:val="00F5429E"/>
    <w:rsid w:val="00F55F05"/>
    <w:rsid w:val="00F60B71"/>
    <w:rsid w:val="00F6339F"/>
    <w:rsid w:val="00F7560E"/>
    <w:rsid w:val="00F8145D"/>
    <w:rsid w:val="00F8251B"/>
    <w:rsid w:val="00F82CA2"/>
    <w:rsid w:val="00F90D05"/>
    <w:rsid w:val="00F92E4F"/>
    <w:rsid w:val="00F97034"/>
    <w:rsid w:val="00F97D47"/>
    <w:rsid w:val="00FA3D86"/>
    <w:rsid w:val="00FA5881"/>
    <w:rsid w:val="00FB3AD3"/>
    <w:rsid w:val="00FB5BC4"/>
    <w:rsid w:val="00FB6BCD"/>
    <w:rsid w:val="00FC325D"/>
    <w:rsid w:val="00FC365C"/>
    <w:rsid w:val="00FC6331"/>
    <w:rsid w:val="00FD0F73"/>
    <w:rsid w:val="00FD1DE2"/>
    <w:rsid w:val="00FD45A5"/>
    <w:rsid w:val="00FE01FA"/>
    <w:rsid w:val="00FE12EC"/>
    <w:rsid w:val="00FF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24343"/>
  <w15:chartTrackingRefBased/>
  <w15:docId w15:val="{F008B703-1C82-45C8-828E-6E3B758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F11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26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09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78350">
                          <w:marLeft w:val="14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61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0633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89592">
                          <w:marLeft w:val="14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0792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56123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7624">
                          <w:marLeft w:val="14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885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6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6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8516">
              <w:marLeft w:val="-225"/>
              <w:marRight w:val="-225"/>
              <w:marTop w:val="90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5325">
                  <w:marLeft w:val="14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582236">
              <w:marLeft w:val="-225"/>
              <w:marRight w:val="-225"/>
              <w:marTop w:val="90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1951">
                  <w:marLeft w:val="14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53139">
                          <w:marLeft w:val="-225"/>
                          <w:marRight w:val="-225"/>
                          <w:marTop w:val="900"/>
                          <w:marBottom w:val="0"/>
                          <w:divBdr>
                            <w:top w:val="single" w:sz="6" w:space="30" w:color="6A9AC1"/>
                            <w:left w:val="single" w:sz="6" w:space="30" w:color="6A9AC1"/>
                            <w:bottom w:val="single" w:sz="6" w:space="30" w:color="6A9AC1"/>
                            <w:right w:val="single" w:sz="6" w:space="31" w:color="6A9AC1"/>
                          </w:divBdr>
                          <w:divsChild>
                            <w:div w:id="67904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4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jaydeepwise.medium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jaydeep-shil-75a90847/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kishor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6F1532EFA14128ACD50E140B0A9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8EB10-9B15-4C3A-B5BB-A5E5B8F4C936}"/>
      </w:docPartPr>
      <w:docPartBody>
        <w:p w:rsidR="00142689" w:rsidRDefault="00142689">
          <w:pPr>
            <w:pStyle w:val="BE6F1532EFA14128ACD50E140B0A99D4"/>
          </w:pPr>
          <w:r>
            <w:t>Skills</w:t>
          </w:r>
        </w:p>
      </w:docPartBody>
    </w:docPart>
    <w:docPart>
      <w:docPartPr>
        <w:name w:val="EF066EFB72ED4E70AC6CE4DAFEB77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5FB57-3B98-4230-AB20-AE1D85846B9E}"/>
      </w:docPartPr>
      <w:docPartBody>
        <w:p w:rsidR="00142689" w:rsidRDefault="00142689">
          <w:pPr>
            <w:pStyle w:val="EF066EFB72ED4E70AC6CE4DAFEB77C7C"/>
          </w:pPr>
          <w:r w:rsidRPr="00AD3FD8">
            <w:t>Experience</w:t>
          </w:r>
        </w:p>
      </w:docPartBody>
    </w:docPart>
    <w:docPart>
      <w:docPartPr>
        <w:name w:val="BEECFAE94A154E86BB7489B75D4E6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ADB5F-22E4-4105-9A1D-64F24EBEE68E}"/>
      </w:docPartPr>
      <w:docPartBody>
        <w:p w:rsidR="00142689" w:rsidRDefault="00142689">
          <w:pPr>
            <w:pStyle w:val="BEECFAE94A154E86BB7489B75D4E6130"/>
          </w:pPr>
          <w:r w:rsidRPr="0070237E">
            <w:t>Education</w:t>
          </w:r>
        </w:p>
      </w:docPartBody>
    </w:docPart>
    <w:docPart>
      <w:docPartPr>
        <w:name w:val="6CD418EBB98F4D4E9570D5CB81556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36A41-F6C7-4DAE-B341-CACE93824F27}"/>
      </w:docPartPr>
      <w:docPartBody>
        <w:p w:rsidR="009B60D6" w:rsidRDefault="007A6CC0" w:rsidP="007A6CC0">
          <w:pPr>
            <w:pStyle w:val="6CD418EBB98F4D4E9570D5CB8155690A"/>
          </w:pPr>
          <w:r w:rsidRPr="009D0878">
            <w:t>Address</w:t>
          </w:r>
        </w:p>
      </w:docPartBody>
    </w:docPart>
    <w:docPart>
      <w:docPartPr>
        <w:name w:val="3E457CB8E09243CCBBAEA0213C67C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FDC14-86DE-444C-A58F-7AE5DE5DCED7}"/>
      </w:docPartPr>
      <w:docPartBody>
        <w:p w:rsidR="009B60D6" w:rsidRDefault="007A6CC0" w:rsidP="007A6CC0">
          <w:pPr>
            <w:pStyle w:val="3E457CB8E09243CCBBAEA0213C67C96E"/>
          </w:pPr>
          <w:r w:rsidRPr="009D0878">
            <w:t>Phone</w:t>
          </w:r>
        </w:p>
      </w:docPartBody>
    </w:docPart>
    <w:docPart>
      <w:docPartPr>
        <w:name w:val="12FDEB4F4AA84870BB269E2BACF16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1362F-9B20-45D7-ABB3-E1A4E09B08F4}"/>
      </w:docPartPr>
      <w:docPartBody>
        <w:p w:rsidR="009B60D6" w:rsidRDefault="007A6CC0" w:rsidP="007A6CC0">
          <w:pPr>
            <w:pStyle w:val="12FDEB4F4AA84870BB269E2BACF16CF6"/>
          </w:pPr>
          <w:r w:rsidRPr="009D0878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689"/>
    <w:rsid w:val="00076ABE"/>
    <w:rsid w:val="00107745"/>
    <w:rsid w:val="00132642"/>
    <w:rsid w:val="00142689"/>
    <w:rsid w:val="00143C2D"/>
    <w:rsid w:val="001A4D88"/>
    <w:rsid w:val="002412D9"/>
    <w:rsid w:val="002467D4"/>
    <w:rsid w:val="002C1F2D"/>
    <w:rsid w:val="00337391"/>
    <w:rsid w:val="004B0305"/>
    <w:rsid w:val="004D0A81"/>
    <w:rsid w:val="004F7DAC"/>
    <w:rsid w:val="00501346"/>
    <w:rsid w:val="0053540E"/>
    <w:rsid w:val="00535BD8"/>
    <w:rsid w:val="006034A8"/>
    <w:rsid w:val="006558C6"/>
    <w:rsid w:val="006E72AD"/>
    <w:rsid w:val="00734282"/>
    <w:rsid w:val="007473D2"/>
    <w:rsid w:val="0075642A"/>
    <w:rsid w:val="00757F8D"/>
    <w:rsid w:val="0079111B"/>
    <w:rsid w:val="00797882"/>
    <w:rsid w:val="007A6CC0"/>
    <w:rsid w:val="007C3F4C"/>
    <w:rsid w:val="007E08C8"/>
    <w:rsid w:val="0081713B"/>
    <w:rsid w:val="00843300"/>
    <w:rsid w:val="00864951"/>
    <w:rsid w:val="0089189A"/>
    <w:rsid w:val="00892A63"/>
    <w:rsid w:val="008952CF"/>
    <w:rsid w:val="008C7060"/>
    <w:rsid w:val="008E2591"/>
    <w:rsid w:val="009B30D2"/>
    <w:rsid w:val="009B5FB5"/>
    <w:rsid w:val="009B60D6"/>
    <w:rsid w:val="009D6D65"/>
    <w:rsid w:val="00A13D08"/>
    <w:rsid w:val="00A35D6B"/>
    <w:rsid w:val="00A37A54"/>
    <w:rsid w:val="00A72FA9"/>
    <w:rsid w:val="00AC0A21"/>
    <w:rsid w:val="00AC0F90"/>
    <w:rsid w:val="00B22588"/>
    <w:rsid w:val="00B86333"/>
    <w:rsid w:val="00BC4EE4"/>
    <w:rsid w:val="00BF5954"/>
    <w:rsid w:val="00C17442"/>
    <w:rsid w:val="00C40019"/>
    <w:rsid w:val="00C732B2"/>
    <w:rsid w:val="00CB10F3"/>
    <w:rsid w:val="00D35272"/>
    <w:rsid w:val="00EE212E"/>
    <w:rsid w:val="00FA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6F1532EFA14128ACD50E140B0A99D4">
    <w:name w:val="BE6F1532EFA14128ACD50E140B0A99D4"/>
  </w:style>
  <w:style w:type="paragraph" w:customStyle="1" w:styleId="EF066EFB72ED4E70AC6CE4DAFEB77C7C">
    <w:name w:val="EF066EFB72ED4E70AC6CE4DAFEB77C7C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BEECFAE94A154E86BB7489B75D4E6130">
    <w:name w:val="BEECFAE94A154E86BB7489B75D4E6130"/>
  </w:style>
  <w:style w:type="paragraph" w:customStyle="1" w:styleId="6CD418EBB98F4D4E9570D5CB8155690A">
    <w:name w:val="6CD418EBB98F4D4E9570D5CB8155690A"/>
    <w:rsid w:val="007A6CC0"/>
    <w:rPr>
      <w:lang w:val="en-US" w:eastAsia="en-US"/>
    </w:rPr>
  </w:style>
  <w:style w:type="paragraph" w:customStyle="1" w:styleId="3E457CB8E09243CCBBAEA0213C67C96E">
    <w:name w:val="3E457CB8E09243CCBBAEA0213C67C96E"/>
    <w:rsid w:val="007A6CC0"/>
    <w:rPr>
      <w:lang w:val="en-US" w:eastAsia="en-US"/>
    </w:rPr>
  </w:style>
  <w:style w:type="paragraph" w:customStyle="1" w:styleId="12FDEB4F4AA84870BB269E2BACF16CF6">
    <w:name w:val="12FDEB4F4AA84870BB269E2BACF16CF6"/>
    <w:rsid w:val="007A6CC0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Kishor</Abstract>
  <CompanyAddress>Bangalore, India</CompanyAddress>
  <CompanyPhone>+91-8880389065</CompanyPhone>
  <CompanyFax/>
  <CompanyEmail>joydeeprony89@gmail.com 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450B44-26D3-486A-935B-D64A6AD47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304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Kumar</dc:creator>
  <cp:keywords>https://www.linkedin.com/in/jaydeep-shil-75a90847/</cp:keywords>
  <dc:description/>
  <cp:lastModifiedBy>Jaydeep Shil</cp:lastModifiedBy>
  <cp:revision>541</cp:revision>
  <dcterms:created xsi:type="dcterms:W3CDTF">2019-07-24T17:03:00Z</dcterms:created>
  <dcterms:modified xsi:type="dcterms:W3CDTF">2022-11-18T12:21:00Z</dcterms:modified>
  <cp:category>Kumar</cp:category>
</cp:coreProperties>
</file>