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80DC77A" w14:textId="77777777" w:rsidR="00457ADE" w:rsidRPr="002C4D08" w:rsidRDefault="004A1426" w:rsidP="00A3726F">
      <w:pPr>
        <w:spacing w:before="120"/>
        <w:rPr>
          <w:color w:val="043D68"/>
        </w:rPr>
      </w:pPr>
      <w:r w:rsidRPr="002C4D08">
        <w:rPr>
          <w:noProof/>
          <w:color w:val="043D68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7E6B8EE" wp14:editId="5B97535B">
                <wp:simplePos x="0" y="0"/>
                <wp:positionH relativeFrom="page">
                  <wp:posOffset>4960620</wp:posOffset>
                </wp:positionH>
                <wp:positionV relativeFrom="paragraph">
                  <wp:posOffset>-457200</wp:posOffset>
                </wp:positionV>
                <wp:extent cx="2806700" cy="11650980"/>
                <wp:effectExtent l="0" t="0" r="0" b="7620"/>
                <wp:wrapNone/>
                <wp:docPr id="182941553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116509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  <a:alpha val="5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D11B8" id="Rectangle 1" o:spid="_x0000_s1026" alt="&quot;&quot;" style="position:absolute;margin-left:390.6pt;margin-top:-36pt;width:221pt;height:917.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" fillcolor="#63b8f9 [1311]" stroked="f" strokeweight="1pt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432845" w:rsidRPr="00432845" w14:paraId="512B8DB5" w14:textId="77777777" w:rsidTr="00AA51F5">
        <w:trPr>
          <w:trHeight w:val="1620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33AA59FB" w14:textId="510E8CDB" w:rsidR="00AB74C5" w:rsidRPr="00787B2C" w:rsidRDefault="009660CE" w:rsidP="00AB74C5">
            <w:pPr>
              <w:pStyle w:val="Title"/>
              <w:rPr>
                <w:lang w:val="en-IN"/>
              </w:rPr>
            </w:pPr>
            <w:r w:rsidRPr="00787B2C">
              <w:rPr>
                <w:lang w:val="en-IN"/>
              </w:rPr>
              <w:t>SIVA SANDEEP</w:t>
            </w:r>
            <w:r w:rsidR="002C47BA">
              <w:rPr>
                <w:lang w:val="en-IN"/>
              </w:rPr>
              <w:t xml:space="preserve"> </w:t>
            </w:r>
            <w:r w:rsidRPr="00787B2C">
              <w:rPr>
                <w:rStyle w:val="NotBold"/>
                <w:lang w:val="en-IN"/>
              </w:rPr>
              <w:t>G</w:t>
            </w:r>
          </w:p>
          <w:p w14:paraId="294AB0AD" w14:textId="0E69727E" w:rsidR="00AB74C5" w:rsidRPr="00787B2C" w:rsidRDefault="009660CE" w:rsidP="00AB74C5">
            <w:pPr>
              <w:pStyle w:val="Subtitle"/>
              <w:rPr>
                <w:sz w:val="20"/>
                <w:szCs w:val="20"/>
                <w:lang w:val="en-IN"/>
              </w:rPr>
            </w:pPr>
            <w:r w:rsidRPr="00787B2C">
              <w:rPr>
                <w:sz w:val="20"/>
                <w:szCs w:val="20"/>
                <w:lang w:val="en-IN"/>
              </w:rPr>
              <w:t>PHP DEVELOPER</w:t>
            </w:r>
          </w:p>
        </w:tc>
        <w:tc>
          <w:tcPr>
            <w:tcW w:w="999" w:type="dxa"/>
          </w:tcPr>
          <w:p w14:paraId="3168A30F" w14:textId="77777777" w:rsidR="00AB74C5" w:rsidRPr="00A3726F" w:rsidRDefault="00AB74C5" w:rsidP="00084DEB">
            <w:pPr>
              <w:spacing w:before="360"/>
              <w:rPr>
                <w:color w:val="043D68"/>
                <w:lang w:val="de-DE"/>
              </w:rPr>
            </w:pPr>
          </w:p>
        </w:tc>
        <w:tc>
          <w:tcPr>
            <w:tcW w:w="3411" w:type="dxa"/>
          </w:tcPr>
          <w:p w14:paraId="1644317F" w14:textId="77777777" w:rsidR="00AB74C5" w:rsidRPr="00A3726F" w:rsidRDefault="00AB74C5" w:rsidP="00084DEB">
            <w:pPr>
              <w:rPr>
                <w:color w:val="043D68"/>
                <w:szCs w:val="20"/>
                <w:lang w:val="de-DE"/>
              </w:rPr>
            </w:pPr>
          </w:p>
        </w:tc>
      </w:tr>
      <w:tr w:rsidR="00676B73" w:rsidRPr="002C4D08" w14:paraId="272B7BC1" w14:textId="77777777" w:rsidTr="00AA51F5">
        <w:trPr>
          <w:trHeight w:val="2340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7DB5D9B4" w14:textId="77777777" w:rsidR="00676B73" w:rsidRPr="002C4D08" w:rsidRDefault="003F0549" w:rsidP="00AB74C5">
            <w:pPr>
              <w:pStyle w:val="Subtitle"/>
            </w:pPr>
            <w:sdt>
              <w:sdtPr>
                <w:id w:val="407497110"/>
                <w:placeholder>
                  <w:docPart w:val="38CBAB811EDF4EA2A5714F040C6A83B4"/>
                </w:placeholder>
                <w:temporary/>
                <w:showingPlcHdr/>
                <w15:appearance w15:val="hidden"/>
              </w:sdtPr>
              <w:sdtEndPr/>
              <w:sdtContent>
                <w:r w:rsidR="00676B73" w:rsidRPr="002C4D08">
                  <w:t>OBJECTIVE</w:t>
                </w:r>
              </w:sdtContent>
            </w:sdt>
          </w:p>
          <w:p w14:paraId="45AF36F7" w14:textId="469152AE" w:rsidR="00676B73" w:rsidRPr="00FE6773" w:rsidRDefault="00374187" w:rsidP="00084DEB">
            <w:pPr>
              <w:rPr>
                <w:color w:val="auto"/>
              </w:rPr>
            </w:pPr>
            <w:r w:rsidRPr="00374187">
              <w:rPr>
                <w:color w:val="auto"/>
              </w:rPr>
              <w:t xml:space="preserve">Results-oriented PHP Developer with 2 </w:t>
            </w:r>
            <w:r w:rsidR="00C16881" w:rsidRPr="00374187">
              <w:rPr>
                <w:color w:val="auto"/>
              </w:rPr>
              <w:t>years</w:t>
            </w:r>
            <w:r w:rsidRPr="00374187">
              <w:rPr>
                <w:color w:val="auto"/>
              </w:rPr>
              <w:t xml:space="preserve"> of experience in PHP, CodeIgniter, and Laravel frameworks. Seeking a challenging position to utilize my skills and contribute to the development of innovative web applications. Eager to expand expertise, learn new technologies, and collaborate with a talented team to deliver high-quality solutions.</w:t>
            </w:r>
            <w:r w:rsidR="00DF30B7">
              <w:rPr>
                <w:noProof/>
                <w:lang w:val="en-AU" w:eastAsia="en-AU"/>
              </w:rPr>
              <w:t xml:space="preserve"> </w:t>
            </w:r>
            <w:r w:rsidR="00DF30B7"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6D3857D0" wp14:editId="258DA8CC">
                      <wp:extent cx="4290060" cy="15240"/>
                      <wp:effectExtent l="0" t="0" r="34290" b="22860"/>
                      <wp:docPr id="1" name="Straight Connector 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90060" cy="1524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A72A222" id="Straight Connector 1" o:spid="_x0000_s1026" alt="Decorative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37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999" w:type="dxa"/>
            <w:vMerge w:val="restart"/>
          </w:tcPr>
          <w:p w14:paraId="6DDC7FFD" w14:textId="77777777" w:rsidR="00676B73" w:rsidRPr="002C4D08" w:rsidRDefault="00676B73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3F26FA15" w14:textId="3FD43599" w:rsidR="00676B73" w:rsidRDefault="002B7921" w:rsidP="00676B73">
            <w:pPr>
              <w:pStyle w:val="Subtitle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B190772" wp14:editId="1A3F8A97">
                      <wp:extent cx="1609090" cy="0"/>
                      <wp:effectExtent l="0" t="0" r="0" b="0"/>
                      <wp:docPr id="1767419213" name="Straight Connector 176741921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C6726F6" id="Straight Connector 1767419213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554C421" w14:textId="77777777" w:rsidR="00676B73" w:rsidRDefault="003F0549" w:rsidP="00676B73">
            <w:pPr>
              <w:pStyle w:val="Subtitle"/>
            </w:pPr>
            <w:sdt>
              <w:sdtPr>
                <w:id w:val="-1704474398"/>
                <w:placeholder>
                  <w:docPart w:val="7E5DC77ACE1C47DA8A7E9A50AE00DD77"/>
                </w:placeholder>
                <w:showingPlcHdr/>
                <w15:appearance w15:val="hidden"/>
              </w:sdtPr>
              <w:sdtEndPr/>
              <w:sdtContent>
                <w:r w:rsidR="00676B73" w:rsidRPr="001540E8">
                  <w:t>Contact</w:t>
                </w:r>
              </w:sdtContent>
            </w:sdt>
          </w:p>
          <w:p w14:paraId="2FF51149" w14:textId="6CB069C7" w:rsidR="00676B73" w:rsidRPr="009660CE" w:rsidRDefault="00AF08C3" w:rsidP="002812AD">
            <w:pPr>
              <w:pStyle w:val="Heading3"/>
              <w:spacing w:line="360" w:lineRule="auto"/>
              <w:rPr>
                <w:lang w:val="en-US"/>
              </w:rPr>
            </w:pPr>
            <w:r>
              <w:drawing>
                <wp:anchor distT="0" distB="0" distL="114300" distR="114300" simplePos="0" relativeHeight="251655680" behindDoc="1" locked="0" layoutInCell="1" allowOverlap="1" wp14:anchorId="3BBB18EF" wp14:editId="0BBCCC2E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-3175</wp:posOffset>
                  </wp:positionV>
                  <wp:extent cx="205740" cy="205740"/>
                  <wp:effectExtent l="0" t="0" r="3810" b="3810"/>
                  <wp:wrapNone/>
                  <wp:docPr id="582850616" name="Graphic 1" descr="Envelop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850616" name="Graphic 582850616" descr="Envelope with solid fill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" cy="20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71DCD">
              <w:rPr>
                <w:lang w:val="en-IN"/>
              </w:rPr>
              <w:t xml:space="preserve">       </w:t>
            </w:r>
            <w:r w:rsidR="00353842">
              <w:rPr>
                <w:lang w:val="en-IN"/>
              </w:rPr>
              <w:t xml:space="preserve"> </w:t>
            </w:r>
            <w:r w:rsidR="00B71DCD">
              <w:rPr>
                <w:lang w:val="en-IN"/>
              </w:rPr>
              <w:t>s</w:t>
            </w:r>
            <w:r w:rsidR="00D96A59" w:rsidRPr="00AF08C3">
              <w:rPr>
                <w:lang w:val="en-IN"/>
              </w:rPr>
              <w:t>vsndp@gmail.com</w:t>
            </w:r>
          </w:p>
          <w:p w14:paraId="67A4FB8D" w14:textId="09B5B8EC" w:rsidR="0099108A" w:rsidRPr="00AF08C3" w:rsidRDefault="007E0452" w:rsidP="002812AD">
            <w:pPr>
              <w:pStyle w:val="Heading3"/>
              <w:spacing w:line="360" w:lineRule="auto"/>
              <w:rPr>
                <w:lang w:val="en-IN"/>
              </w:rPr>
            </w:pPr>
            <w:r>
              <w:rPr>
                <w:lang w:val="en-IN"/>
              </w:rPr>
              <w:drawing>
                <wp:anchor distT="0" distB="0" distL="114300" distR="114300" simplePos="0" relativeHeight="251659776" behindDoc="1" locked="0" layoutInCell="1" allowOverlap="1" wp14:anchorId="761312B7" wp14:editId="5B0C51F2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8890</wp:posOffset>
                  </wp:positionV>
                  <wp:extent cx="182880" cy="182880"/>
                  <wp:effectExtent l="0" t="0" r="7620" b="7620"/>
                  <wp:wrapTight wrapText="bothSides">
                    <wp:wrapPolygon edited="0">
                      <wp:start x="0" y="0"/>
                      <wp:lineTo x="0" y="20250"/>
                      <wp:lineTo x="20250" y="20250"/>
                      <wp:lineTo x="20250" y="0"/>
                      <wp:lineTo x="0" y="0"/>
                    </wp:wrapPolygon>
                  </wp:wrapTight>
                  <wp:docPr id="658327829" name="Graphic 2" descr="Smart Phon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27829" name="Graphic 658327829" descr="Smart Phone with solid fill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96A59" w:rsidRPr="00AF08C3">
              <w:rPr>
                <w:lang w:val="en-IN"/>
              </w:rPr>
              <w:t>9966342023</w:t>
            </w:r>
          </w:p>
          <w:p w14:paraId="23C8CFFA" w14:textId="49B986E8" w:rsidR="002500E9" w:rsidRDefault="005133D7" w:rsidP="002812AD">
            <w:pPr>
              <w:spacing w:line="360" w:lineRule="auto"/>
              <w:rPr>
                <w:lang w:val="en-IN"/>
              </w:rPr>
            </w:pPr>
            <w:r>
              <w:rPr>
                <w:noProof/>
                <w:lang w:val="en-IN"/>
              </w:rPr>
              <w:drawing>
                <wp:anchor distT="0" distB="0" distL="114300" distR="114300" simplePos="0" relativeHeight="251662848" behindDoc="1" locked="0" layoutInCell="1" allowOverlap="1" wp14:anchorId="1A6A31E7" wp14:editId="6CA54F17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170815</wp:posOffset>
                  </wp:positionV>
                  <wp:extent cx="175260" cy="175260"/>
                  <wp:effectExtent l="0" t="0" r="7620" b="7620"/>
                  <wp:wrapTight wrapText="bothSides">
                    <wp:wrapPolygon edited="0">
                      <wp:start x="7043" y="0"/>
                      <wp:lineTo x="0" y="2348"/>
                      <wp:lineTo x="0" y="18783"/>
                      <wp:lineTo x="18783" y="18783"/>
                      <wp:lineTo x="18783" y="7043"/>
                      <wp:lineTo x="16435" y="0"/>
                      <wp:lineTo x="7043" y="0"/>
                    </wp:wrapPolygon>
                  </wp:wrapTight>
                  <wp:docPr id="1276533976" name="Graphic 3" descr="Hou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533976" name="Graphic 1276533976" descr="House with solid fill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5260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814ED">
              <w:rPr>
                <w:lang w:val="en-IN"/>
              </w:rPr>
              <w:t xml:space="preserve">         </w:t>
            </w:r>
            <w:r w:rsidR="001420BE">
              <w:rPr>
                <w:lang w:val="en-IN"/>
              </w:rPr>
              <w:t xml:space="preserve"> </w:t>
            </w:r>
            <w:r w:rsidR="00D96A59" w:rsidRPr="00AF08C3">
              <w:rPr>
                <w:lang w:val="en-IN"/>
              </w:rPr>
              <w:t>8328227728</w:t>
            </w:r>
          </w:p>
          <w:p w14:paraId="7A04D9FB" w14:textId="69DF61A4" w:rsidR="00D15B50" w:rsidRPr="00AF08C3" w:rsidRDefault="001D485B" w:rsidP="002812AD">
            <w:pPr>
              <w:spacing w:line="360" w:lineRule="auto"/>
              <w:rPr>
                <w:lang w:val="en-IN"/>
              </w:rPr>
            </w:pPr>
            <w:proofErr w:type="spellStart"/>
            <w:r w:rsidRPr="00AF08C3">
              <w:rPr>
                <w:lang w:val="en-IN"/>
              </w:rPr>
              <w:t>Kphp</w:t>
            </w:r>
            <w:proofErr w:type="spellEnd"/>
            <w:r w:rsidRPr="00AF08C3">
              <w:rPr>
                <w:lang w:val="en-IN"/>
              </w:rPr>
              <w:t xml:space="preserve"> Colony, Hyd.</w:t>
            </w:r>
          </w:p>
        </w:tc>
      </w:tr>
      <w:tr w:rsidR="00676B73" w:rsidRPr="002C4D08" w14:paraId="09575060" w14:textId="77777777" w:rsidTr="00351FDF">
        <w:trPr>
          <w:trHeight w:val="9792"/>
        </w:trPr>
        <w:tc>
          <w:tcPr>
            <w:tcW w:w="6390" w:type="dxa"/>
          </w:tcPr>
          <w:p w14:paraId="133FF8E2" w14:textId="53328E25" w:rsidR="00AA51F5" w:rsidRPr="00AA51F5" w:rsidRDefault="003F0549" w:rsidP="006F7EC5">
            <w:pPr>
              <w:pStyle w:val="Subtitle"/>
              <w:spacing w:after="360"/>
            </w:pPr>
            <w:sdt>
              <w:sdtPr>
                <w:id w:val="-181289612"/>
                <w:placeholder>
                  <w:docPart w:val="2AF30E6F574B448E877828E15DEE086E"/>
                </w:placeholder>
                <w:temporary/>
                <w:showingPlcHdr/>
                <w15:appearance w15:val="hidden"/>
              </w:sdtPr>
              <w:sdtEndPr/>
              <w:sdtContent>
                <w:r w:rsidR="006F7EC5" w:rsidRPr="00CF2BE7">
                  <w:t>Experience</w:t>
                </w:r>
              </w:sdtContent>
            </w:sdt>
          </w:p>
          <w:p w14:paraId="10D27C86" w14:textId="29A42F09" w:rsidR="00FB73B2" w:rsidRPr="00541E86" w:rsidRDefault="009660CE" w:rsidP="00541E86">
            <w:pPr>
              <w:pStyle w:val="Heading1"/>
              <w:rPr>
                <w:sz w:val="18"/>
                <w:szCs w:val="18"/>
                <w:u w:val="single"/>
              </w:rPr>
            </w:pPr>
            <w:r w:rsidRPr="00FA5988">
              <w:rPr>
                <w:sz w:val="18"/>
                <w:szCs w:val="18"/>
                <w:u w:val="single"/>
              </w:rPr>
              <w:t>lAR</w:t>
            </w:r>
            <w:r w:rsidR="00E9713C">
              <w:rPr>
                <w:sz w:val="18"/>
                <w:szCs w:val="18"/>
                <w:u w:val="single"/>
              </w:rPr>
              <w:t>a</w:t>
            </w:r>
            <w:r w:rsidRPr="00FA5988">
              <w:rPr>
                <w:sz w:val="18"/>
                <w:szCs w:val="18"/>
                <w:u w:val="single"/>
              </w:rPr>
              <w:t>VEL DEVELOPER</w:t>
            </w:r>
            <w:r w:rsidR="00204AFC" w:rsidRPr="00FA5988">
              <w:rPr>
                <w:sz w:val="18"/>
                <w:szCs w:val="18"/>
                <w:u w:val="single"/>
              </w:rPr>
              <w:t>:</w:t>
            </w:r>
          </w:p>
          <w:p w14:paraId="03F4F11A" w14:textId="0D7E6FAA" w:rsidR="007E36D5" w:rsidRPr="007E36D5" w:rsidRDefault="00E157E3" w:rsidP="007E36D5">
            <w:pPr>
              <w:pStyle w:val="Heading2"/>
              <w:rPr>
                <w:b/>
                <w:bCs/>
              </w:rPr>
            </w:pPr>
            <w:r>
              <w:rPr>
                <w:b/>
                <w:bCs/>
              </w:rPr>
              <w:t xml:space="preserve">Jun </w:t>
            </w:r>
            <w:r w:rsidR="00DA4357" w:rsidRPr="00690FD8">
              <w:rPr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  <w:r w:rsidR="0010122B" w:rsidRPr="00690FD8">
              <w:rPr>
                <w:b/>
                <w:bCs/>
                <w:vertAlign w:val="superscript"/>
              </w:rPr>
              <w:t>th</w:t>
            </w:r>
            <w:r w:rsidR="0010122B" w:rsidRPr="00690FD8">
              <w:rPr>
                <w:b/>
                <w:bCs/>
              </w:rPr>
              <w:t xml:space="preserve"> 2023 – Still</w:t>
            </w:r>
            <w:r w:rsidR="00DA4357" w:rsidRPr="00690FD8">
              <w:rPr>
                <w:b/>
                <w:bCs/>
              </w:rPr>
              <w:t xml:space="preserve"> Now. </w:t>
            </w:r>
            <w:r w:rsidR="00E85230">
              <w:rPr>
                <w:b/>
                <w:bCs/>
              </w:rPr>
              <w:t xml:space="preserve"> </w:t>
            </w:r>
            <w:proofErr w:type="spellStart"/>
            <w:r w:rsidR="00E314C9">
              <w:rPr>
                <w:b/>
                <w:bCs/>
              </w:rPr>
              <w:t>I</w:t>
            </w:r>
            <w:r w:rsidR="00E314C9" w:rsidRPr="00E314C9">
              <w:rPr>
                <w:b/>
                <w:bCs/>
              </w:rPr>
              <w:t>nduco</w:t>
            </w:r>
            <w:proofErr w:type="spellEnd"/>
            <w:r w:rsidR="006F5992">
              <w:rPr>
                <w:b/>
                <w:bCs/>
              </w:rPr>
              <w:t xml:space="preserve"> </w:t>
            </w:r>
            <w:r w:rsidR="00E314C9" w:rsidRPr="00E314C9">
              <w:rPr>
                <w:b/>
                <w:bCs/>
              </w:rPr>
              <w:t xml:space="preserve">solutions </w:t>
            </w:r>
            <w:r w:rsidR="0050044F">
              <w:rPr>
                <w:b/>
                <w:bCs/>
              </w:rPr>
              <w:t>(</w:t>
            </w:r>
            <w:proofErr w:type="spellStart"/>
            <w:r w:rsidR="0050044F">
              <w:rPr>
                <w:b/>
                <w:bCs/>
              </w:rPr>
              <w:t>idel</w:t>
            </w:r>
            <w:proofErr w:type="spellEnd"/>
            <w:r w:rsidR="0050044F">
              <w:rPr>
                <w:b/>
                <w:bCs/>
              </w:rPr>
              <w:t xml:space="preserve"> hotels)</w:t>
            </w:r>
            <w:r w:rsidR="006A20E6">
              <w:rPr>
                <w:b/>
                <w:bCs/>
              </w:rPr>
              <w:t>, Madhapur, Hyd.</w:t>
            </w:r>
          </w:p>
          <w:p w14:paraId="06B78716" w14:textId="77777777" w:rsidR="007E36D5" w:rsidRPr="0094372F" w:rsidRDefault="007E36D5" w:rsidP="007E36D5">
            <w:pPr>
              <w:rPr>
                <w:szCs w:val="20"/>
              </w:rPr>
            </w:pPr>
            <w:r w:rsidRPr="0094372F">
              <w:rPr>
                <w:szCs w:val="20"/>
              </w:rPr>
              <w:t>Hospitality and Hotels Website (Ongoing):</w:t>
            </w:r>
          </w:p>
          <w:p w14:paraId="49C61927" w14:textId="77777777" w:rsidR="007E36D5" w:rsidRPr="003170D4" w:rsidRDefault="007E36D5" w:rsidP="007E36D5">
            <w:pPr>
              <w:rPr>
                <w:color w:val="auto"/>
                <w:szCs w:val="20"/>
              </w:rPr>
            </w:pPr>
            <w:r w:rsidRPr="003170D4">
              <w:rPr>
                <w:color w:val="auto"/>
                <w:szCs w:val="20"/>
              </w:rPr>
              <w:t>Currently developing a dynamic hospitality and hotels website using Laravel framework. Focus on hotel bookings and room availability.</w:t>
            </w:r>
          </w:p>
          <w:p w14:paraId="4FBFD5EB" w14:textId="77777777" w:rsidR="007E36D5" w:rsidRDefault="007E36D5" w:rsidP="007E36D5">
            <w:pPr>
              <w:rPr>
                <w:color w:val="auto"/>
                <w:szCs w:val="20"/>
              </w:rPr>
            </w:pPr>
            <w:r w:rsidRPr="003170D4">
              <w:rPr>
                <w:color w:val="auto"/>
                <w:szCs w:val="20"/>
              </w:rPr>
              <w:t>Proficient in Laravel development with a track record of delivering functional and visually appealing websites.</w:t>
            </w:r>
          </w:p>
          <w:p w14:paraId="245C5F0F" w14:textId="77777777" w:rsidR="007E36D5" w:rsidRPr="007E36D5" w:rsidRDefault="007E36D5" w:rsidP="007E36D5"/>
          <w:p w14:paraId="3E578CBB" w14:textId="627FE978" w:rsidR="003170D4" w:rsidRPr="0094372F" w:rsidRDefault="003170D4" w:rsidP="003170D4">
            <w:pPr>
              <w:rPr>
                <w:szCs w:val="20"/>
              </w:rPr>
            </w:pPr>
            <w:r w:rsidRPr="0094372F">
              <w:rPr>
                <w:szCs w:val="20"/>
              </w:rPr>
              <w:t>Education Website:</w:t>
            </w:r>
          </w:p>
          <w:p w14:paraId="3FBEA658" w14:textId="77777777" w:rsidR="003170D4" w:rsidRPr="003170D4" w:rsidRDefault="003170D4" w:rsidP="003170D4">
            <w:pPr>
              <w:rPr>
                <w:color w:val="auto"/>
                <w:szCs w:val="20"/>
              </w:rPr>
            </w:pPr>
            <w:r w:rsidRPr="003170D4">
              <w:rPr>
                <w:color w:val="auto"/>
                <w:szCs w:val="20"/>
              </w:rPr>
              <w:t>Developed features for an education website, including student registration and course management, using Laravel framework.</w:t>
            </w:r>
          </w:p>
          <w:p w14:paraId="7E18352E" w14:textId="77777777" w:rsidR="00492B9A" w:rsidRDefault="00492B9A" w:rsidP="003170D4">
            <w:pPr>
              <w:rPr>
                <w:color w:val="auto"/>
                <w:szCs w:val="20"/>
              </w:rPr>
            </w:pPr>
          </w:p>
          <w:p w14:paraId="25AC99DD" w14:textId="44DCB292" w:rsidR="00B82CC9" w:rsidRPr="00183742" w:rsidRDefault="00A7575A" w:rsidP="0023296F">
            <w:pPr>
              <w:pStyle w:val="Heading2"/>
              <w:rPr>
                <w:b/>
                <w:bCs/>
                <w:u w:val="single"/>
              </w:rPr>
            </w:pPr>
            <w:r w:rsidRPr="00183742">
              <w:rPr>
                <w:b/>
                <w:bCs/>
                <w:u w:val="single"/>
              </w:rPr>
              <w:t>Projects</w:t>
            </w:r>
            <w:r w:rsidR="00492B9A" w:rsidRPr="00183742">
              <w:rPr>
                <w:b/>
                <w:bCs/>
                <w:u w:val="single"/>
              </w:rPr>
              <w:t>:</w:t>
            </w:r>
          </w:p>
          <w:p w14:paraId="26CE2B37" w14:textId="16BA036A" w:rsidR="001B02FF" w:rsidRPr="000E4E79" w:rsidRDefault="001B02FF" w:rsidP="001B02FF">
            <w:pPr>
              <w:spacing w:line="360" w:lineRule="auto"/>
              <w:jc w:val="both"/>
              <w:rPr>
                <w:rStyle w:val="NotBold"/>
                <w:color w:val="671A64" w:themeColor="accent1" w:themeShade="BF"/>
              </w:rPr>
            </w:pPr>
            <w:proofErr w:type="spellStart"/>
            <w:r w:rsidRPr="000E4E79">
              <w:rPr>
                <w:rStyle w:val="NotBold"/>
                <w:color w:val="671A64" w:themeColor="accent1" w:themeShade="BF"/>
              </w:rPr>
              <w:t>Hotelsbpa</w:t>
            </w:r>
            <w:proofErr w:type="spellEnd"/>
            <w:r w:rsidRPr="000E4E79">
              <w:rPr>
                <w:rStyle w:val="NotBold"/>
                <w:color w:val="671A64" w:themeColor="accent1" w:themeShade="BF"/>
              </w:rPr>
              <w:t xml:space="preserve"> (Hospitality Website) – Ongoing project </w:t>
            </w:r>
          </w:p>
          <w:p w14:paraId="52948564" w14:textId="01CC1E3E" w:rsidR="001B02FF" w:rsidRPr="003C1609" w:rsidRDefault="001B02FF" w:rsidP="003C1609">
            <w:pPr>
              <w:spacing w:line="360" w:lineRule="auto"/>
              <w:jc w:val="both"/>
              <w:rPr>
                <w:color w:val="auto"/>
              </w:rPr>
            </w:pPr>
            <w:r>
              <w:rPr>
                <w:color w:val="auto"/>
              </w:rPr>
              <w:t xml:space="preserve">Using Skills: - </w:t>
            </w:r>
            <w:r w:rsidR="00E9713C">
              <w:rPr>
                <w:color w:val="auto"/>
              </w:rPr>
              <w:t>Laravel</w:t>
            </w:r>
            <w:r>
              <w:rPr>
                <w:color w:val="auto"/>
              </w:rPr>
              <w:t>, (Api)</w:t>
            </w:r>
          </w:p>
          <w:p w14:paraId="1FB80FDC" w14:textId="7ADC216E" w:rsidR="0023296F" w:rsidRPr="000E4E79" w:rsidRDefault="002A55F6" w:rsidP="0023296F">
            <w:pPr>
              <w:spacing w:line="360" w:lineRule="auto"/>
              <w:rPr>
                <w:rStyle w:val="NotBold"/>
                <w:color w:val="671A64" w:themeColor="accent1" w:themeShade="BF"/>
              </w:rPr>
            </w:pPr>
            <w:proofErr w:type="spellStart"/>
            <w:proofErr w:type="gramStart"/>
            <w:r w:rsidRPr="000E4E79">
              <w:rPr>
                <w:rStyle w:val="NotBold"/>
                <w:color w:val="671A64" w:themeColor="accent1" w:themeShade="BF"/>
              </w:rPr>
              <w:t>SkEdu</w:t>
            </w:r>
            <w:proofErr w:type="spellEnd"/>
            <w:r w:rsidRPr="000E4E79">
              <w:rPr>
                <w:rStyle w:val="NotBold"/>
                <w:color w:val="671A64" w:themeColor="accent1" w:themeShade="BF"/>
              </w:rPr>
              <w:t>(</w:t>
            </w:r>
            <w:proofErr w:type="gramEnd"/>
            <w:r w:rsidRPr="000E4E79">
              <w:rPr>
                <w:rStyle w:val="NotBold"/>
                <w:color w:val="671A64" w:themeColor="accent1" w:themeShade="BF"/>
              </w:rPr>
              <w:t>Educational</w:t>
            </w:r>
            <w:r w:rsidR="00492B9A" w:rsidRPr="000E4E79">
              <w:rPr>
                <w:rStyle w:val="NotBold"/>
                <w:color w:val="671A64" w:themeColor="accent1" w:themeShade="BF"/>
              </w:rPr>
              <w:t xml:space="preserve"> </w:t>
            </w:r>
            <w:r w:rsidR="008F7292" w:rsidRPr="000E4E79">
              <w:rPr>
                <w:rStyle w:val="NotBold"/>
                <w:color w:val="671A64" w:themeColor="accent1" w:themeShade="BF"/>
              </w:rPr>
              <w:t>W</w:t>
            </w:r>
            <w:r w:rsidR="00492B9A" w:rsidRPr="000E4E79">
              <w:rPr>
                <w:rStyle w:val="NotBold"/>
                <w:color w:val="671A64" w:themeColor="accent1" w:themeShade="BF"/>
              </w:rPr>
              <w:t>ebsite )</w:t>
            </w:r>
          </w:p>
          <w:p w14:paraId="40B6FDAE" w14:textId="6C2D8715" w:rsidR="0023296F" w:rsidRDefault="0002117C" w:rsidP="00FE6773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 xml:space="preserve">Using Skills: - </w:t>
            </w:r>
            <w:r w:rsidR="00E9713C">
              <w:rPr>
                <w:color w:val="auto"/>
              </w:rPr>
              <w:t>Laravel</w:t>
            </w:r>
            <w:r>
              <w:rPr>
                <w:color w:val="auto"/>
              </w:rPr>
              <w:t xml:space="preserve">, Ajax, &amp; </w:t>
            </w:r>
            <w:r w:rsidR="00310607">
              <w:rPr>
                <w:color w:val="auto"/>
              </w:rPr>
              <w:t>JavaScript</w:t>
            </w:r>
          </w:p>
          <w:p w14:paraId="1764FC96" w14:textId="77777777" w:rsidR="00204AFC" w:rsidRPr="00FE6773" w:rsidRDefault="00204AFC" w:rsidP="00FE6773">
            <w:pPr>
              <w:spacing w:line="360" w:lineRule="auto"/>
              <w:jc w:val="both"/>
              <w:rPr>
                <w:color w:val="auto"/>
              </w:rPr>
            </w:pPr>
          </w:p>
          <w:p w14:paraId="7EE3A435" w14:textId="6E9F5123" w:rsidR="00351FDF" w:rsidRPr="00933B12" w:rsidRDefault="007A269D" w:rsidP="00351FDF">
            <w:pPr>
              <w:pStyle w:val="Heading2"/>
              <w:rPr>
                <w:b/>
                <w:bCs/>
                <w:i/>
              </w:rPr>
            </w:pPr>
            <w:r w:rsidRPr="00933B12">
              <w:rPr>
                <w:b/>
                <w:bCs/>
              </w:rPr>
              <w:t>March 22</w:t>
            </w:r>
            <w:r w:rsidR="0010122B" w:rsidRPr="00933B12">
              <w:rPr>
                <w:b/>
                <w:bCs/>
                <w:vertAlign w:val="superscript"/>
              </w:rPr>
              <w:t>nd</w:t>
            </w:r>
            <w:r w:rsidR="0010122B" w:rsidRPr="00933B12">
              <w:rPr>
                <w:b/>
                <w:bCs/>
              </w:rPr>
              <w:t xml:space="preserve"> 2022 </w:t>
            </w:r>
            <w:r w:rsidR="007B1DCC" w:rsidRPr="00933B12">
              <w:rPr>
                <w:b/>
                <w:bCs/>
              </w:rPr>
              <w:t>– May 4</w:t>
            </w:r>
            <w:r w:rsidR="007B1DCC" w:rsidRPr="00933B12">
              <w:rPr>
                <w:b/>
                <w:bCs/>
                <w:vertAlign w:val="superscript"/>
              </w:rPr>
              <w:t>th</w:t>
            </w:r>
            <w:r w:rsidR="007B1DCC" w:rsidRPr="00933B12">
              <w:rPr>
                <w:b/>
                <w:bCs/>
              </w:rPr>
              <w:t xml:space="preserve"> 2023</w:t>
            </w:r>
            <w:r w:rsidR="007129B4" w:rsidRPr="00933B12">
              <w:rPr>
                <w:b/>
                <w:bCs/>
              </w:rPr>
              <w:t xml:space="preserve"> in </w:t>
            </w:r>
            <w:proofErr w:type="spellStart"/>
            <w:r w:rsidR="009731EA" w:rsidRPr="00933B12">
              <w:rPr>
                <w:b/>
                <w:bCs/>
              </w:rPr>
              <w:t>ColourMoon</w:t>
            </w:r>
            <w:proofErr w:type="spellEnd"/>
            <w:r w:rsidR="009731EA" w:rsidRPr="00933B12">
              <w:rPr>
                <w:b/>
                <w:bCs/>
              </w:rPr>
              <w:t xml:space="preserve"> Technologies, Vizag Branch</w:t>
            </w:r>
            <w:r w:rsidR="00E510D2" w:rsidRPr="00933B12">
              <w:rPr>
                <w:b/>
                <w:bCs/>
              </w:rPr>
              <w:t xml:space="preserve"> </w:t>
            </w:r>
            <w:r w:rsidR="009731EA" w:rsidRPr="00933B12">
              <w:rPr>
                <w:b/>
                <w:bCs/>
              </w:rPr>
              <w:t>(main branch)</w:t>
            </w:r>
          </w:p>
          <w:p w14:paraId="7E1F7950" w14:textId="164130D5" w:rsidR="00351FDF" w:rsidRDefault="00BE0F40" w:rsidP="00351FDF">
            <w:pPr>
              <w:rPr>
                <w:color w:val="auto"/>
              </w:rPr>
            </w:pPr>
            <w:r w:rsidRPr="00BE0F40">
              <w:rPr>
                <w:color w:val="auto"/>
              </w:rPr>
              <w:t xml:space="preserve">Developed and implemented a taxi booking API using </w:t>
            </w:r>
            <w:r w:rsidR="002F3164">
              <w:rPr>
                <w:color w:val="auto"/>
              </w:rPr>
              <w:t xml:space="preserve">Laravel </w:t>
            </w:r>
            <w:r w:rsidRPr="00BE0F40">
              <w:rPr>
                <w:color w:val="auto"/>
              </w:rPr>
              <w:t xml:space="preserve"> framework. Integrated essential functionalities such as user registration, booking requests, real-time tracking, fare calculations, and push notifications. Ensured data security and optimized performance through efficient code, thorough testing, and documentation. Proficient in building seamless APIs for enhanced user experience.</w:t>
            </w:r>
          </w:p>
          <w:p w14:paraId="31DA34AD" w14:textId="77777777" w:rsidR="003C1609" w:rsidRDefault="003C1609" w:rsidP="00351FDF">
            <w:pPr>
              <w:rPr>
                <w:color w:val="auto"/>
              </w:rPr>
            </w:pPr>
          </w:p>
          <w:p w14:paraId="794CFAD8" w14:textId="77777777" w:rsidR="00DE074A" w:rsidRDefault="00DE074A" w:rsidP="00351FDF">
            <w:pPr>
              <w:rPr>
                <w:color w:val="auto"/>
              </w:rPr>
            </w:pPr>
          </w:p>
          <w:p w14:paraId="061BA46D" w14:textId="77777777" w:rsidR="00DE074A" w:rsidRPr="00183742" w:rsidRDefault="00DE074A" w:rsidP="00DE074A">
            <w:pPr>
              <w:pStyle w:val="Heading2"/>
              <w:rPr>
                <w:b/>
                <w:bCs/>
                <w:u w:val="single"/>
              </w:rPr>
            </w:pPr>
            <w:r w:rsidRPr="00183742">
              <w:rPr>
                <w:b/>
                <w:bCs/>
                <w:u w:val="single"/>
              </w:rPr>
              <w:lastRenderedPageBreak/>
              <w:t>Projects:</w:t>
            </w:r>
          </w:p>
          <w:p w14:paraId="6D7F8DEF" w14:textId="5485CB23" w:rsidR="00DE074A" w:rsidRPr="0083291E" w:rsidRDefault="00DE074A" w:rsidP="00DE074A">
            <w:pPr>
              <w:spacing w:line="360" w:lineRule="auto"/>
              <w:rPr>
                <w:rStyle w:val="NotBold"/>
                <w:color w:val="1695F6" w:themeColor="text2" w:themeTint="99"/>
              </w:rPr>
            </w:pPr>
            <w:r w:rsidRPr="000E4E79">
              <w:rPr>
                <w:rStyle w:val="NotBold"/>
                <w:color w:val="671A64" w:themeColor="accent1" w:themeShade="BF"/>
              </w:rPr>
              <w:t>Ride Share (Taxi Booking</w:t>
            </w:r>
            <w:r w:rsidR="000A185A" w:rsidRPr="000E4E79">
              <w:rPr>
                <w:rStyle w:val="NotBold"/>
                <w:color w:val="671A64" w:themeColor="accent1" w:themeShade="BF"/>
              </w:rPr>
              <w:t xml:space="preserve"> and sharing</w:t>
            </w:r>
            <w:r w:rsidR="00293660" w:rsidRPr="000E4E79">
              <w:rPr>
                <w:rStyle w:val="NotBold"/>
                <w:color w:val="671A64" w:themeColor="accent1" w:themeShade="BF"/>
              </w:rPr>
              <w:t>/pool</w:t>
            </w:r>
            <w:r w:rsidR="00A93FE8" w:rsidRPr="000E4E79">
              <w:rPr>
                <w:rStyle w:val="NotBold"/>
                <w:color w:val="671A64" w:themeColor="accent1" w:themeShade="BF"/>
              </w:rPr>
              <w:t>,</w:t>
            </w:r>
            <w:r w:rsidR="00293660" w:rsidRPr="000E4E79">
              <w:rPr>
                <w:rStyle w:val="NotBold"/>
                <w:color w:val="671A64" w:themeColor="accent1" w:themeShade="BF"/>
              </w:rPr>
              <w:t xml:space="preserve"> </w:t>
            </w:r>
            <w:proofErr w:type="gramStart"/>
            <w:r w:rsidR="008A432D" w:rsidRPr="000E4E79">
              <w:rPr>
                <w:rStyle w:val="NotBold"/>
                <w:color w:val="671A64" w:themeColor="accent1" w:themeShade="BF"/>
              </w:rPr>
              <w:t>A</w:t>
            </w:r>
            <w:r w:rsidRPr="000E4E79">
              <w:rPr>
                <w:rStyle w:val="NotBold"/>
                <w:color w:val="671A64" w:themeColor="accent1" w:themeShade="BF"/>
              </w:rPr>
              <w:t>pp )</w:t>
            </w:r>
            <w:proofErr w:type="gramEnd"/>
          </w:p>
          <w:p w14:paraId="51750DB3" w14:textId="4C606304" w:rsidR="00DE074A" w:rsidRDefault="00DE074A" w:rsidP="00DE074A">
            <w:pPr>
              <w:spacing w:line="360" w:lineRule="auto"/>
              <w:rPr>
                <w:color w:val="auto"/>
              </w:rPr>
            </w:pPr>
            <w:r w:rsidRPr="00563BEA">
              <w:rPr>
                <w:color w:val="032D4D" w:themeColor="text2" w:themeShade="BF"/>
              </w:rPr>
              <w:t>Using Skills</w:t>
            </w:r>
            <w:r>
              <w:rPr>
                <w:color w:val="auto"/>
              </w:rPr>
              <w:t xml:space="preserve">: - </w:t>
            </w:r>
            <w:r w:rsidR="00AF33DC">
              <w:rPr>
                <w:color w:val="auto"/>
              </w:rPr>
              <w:t>Laravel</w:t>
            </w:r>
            <w:r w:rsidR="00B919B4">
              <w:rPr>
                <w:color w:val="auto"/>
              </w:rPr>
              <w:t xml:space="preserve"> for </w:t>
            </w:r>
            <w:r w:rsidR="002D507D">
              <w:rPr>
                <w:color w:val="auto"/>
              </w:rPr>
              <w:t>Api’s &amp;</w:t>
            </w:r>
            <w:r w:rsidR="00A914F6">
              <w:rPr>
                <w:color w:val="auto"/>
              </w:rPr>
              <w:t xml:space="preserve"> JavaScript, jQuery, Ajax, Bootstrap for Admin panel.</w:t>
            </w:r>
          </w:p>
          <w:p w14:paraId="00F02F79" w14:textId="77777777" w:rsidR="00C31D63" w:rsidRDefault="00DE074A" w:rsidP="00DE074A">
            <w:pPr>
              <w:spacing w:line="360" w:lineRule="auto"/>
              <w:rPr>
                <w:color w:val="auto"/>
              </w:rPr>
            </w:pPr>
            <w:r w:rsidRPr="00563BEA">
              <w:rPr>
                <w:color w:val="032D4D" w:themeColor="text2" w:themeShade="BF"/>
              </w:rPr>
              <w:t xml:space="preserve">Major </w:t>
            </w:r>
            <w:r w:rsidR="007543E8" w:rsidRPr="00563BEA">
              <w:rPr>
                <w:color w:val="032D4D" w:themeColor="text2" w:themeShade="BF"/>
              </w:rPr>
              <w:t>integrations:</w:t>
            </w:r>
            <w:r w:rsidRPr="00563BEA">
              <w:rPr>
                <w:color w:val="032D4D" w:themeColor="text2" w:themeShade="BF"/>
              </w:rPr>
              <w:t xml:space="preserve"> </w:t>
            </w:r>
            <w:r>
              <w:rPr>
                <w:color w:val="auto"/>
              </w:rPr>
              <w:t xml:space="preserve">- Fire Base Push </w:t>
            </w:r>
            <w:r w:rsidR="007C0C3E">
              <w:rPr>
                <w:color w:val="auto"/>
              </w:rPr>
              <w:t>notifications, SMS</w:t>
            </w:r>
            <w:r>
              <w:rPr>
                <w:color w:val="auto"/>
              </w:rPr>
              <w:t xml:space="preserve"> </w:t>
            </w:r>
            <w:r w:rsidR="007C0C3E">
              <w:rPr>
                <w:color w:val="auto"/>
              </w:rPr>
              <w:t>Gateway,</w:t>
            </w:r>
          </w:p>
          <w:p w14:paraId="3A836F85" w14:textId="2F94A1A7" w:rsidR="00DE074A" w:rsidRDefault="007C0C3E" w:rsidP="00DE074A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E-mail</w:t>
            </w:r>
            <w:r w:rsidR="006A6ABA">
              <w:rPr>
                <w:color w:val="auto"/>
              </w:rPr>
              <w:t xml:space="preserve"> gateway </w:t>
            </w:r>
            <w:r>
              <w:rPr>
                <w:color w:val="auto"/>
              </w:rPr>
              <w:t>(SMTPs)</w:t>
            </w:r>
            <w:r w:rsidR="00E96673">
              <w:rPr>
                <w:color w:val="auto"/>
              </w:rPr>
              <w:t xml:space="preserve">, Google Distance/time matrix. </w:t>
            </w:r>
          </w:p>
          <w:p w14:paraId="2EB4605D" w14:textId="54C80ED5" w:rsidR="00571781" w:rsidRDefault="007543E8" w:rsidP="00DE074A">
            <w:pPr>
              <w:rPr>
                <w:color w:val="auto"/>
              </w:rPr>
            </w:pPr>
            <w:r w:rsidRPr="00563BEA">
              <w:rPr>
                <w:color w:val="032D4D" w:themeColor="text2" w:themeShade="BF"/>
              </w:rPr>
              <w:t>Payment Gateway</w:t>
            </w:r>
            <w:r>
              <w:rPr>
                <w:color w:val="auto"/>
              </w:rPr>
              <w:t xml:space="preserve">: Stripe payment gateway. </w:t>
            </w:r>
          </w:p>
          <w:p w14:paraId="192C5D72" w14:textId="38227071" w:rsidR="0016704D" w:rsidRPr="000E4E79" w:rsidRDefault="0016704D" w:rsidP="0016704D">
            <w:pPr>
              <w:spacing w:line="360" w:lineRule="auto"/>
              <w:rPr>
                <w:rStyle w:val="NotBold"/>
                <w:color w:val="671A64" w:themeColor="accent1" w:themeShade="BF"/>
              </w:rPr>
            </w:pPr>
            <w:r w:rsidRPr="000E4E79">
              <w:rPr>
                <w:rStyle w:val="NotBold"/>
                <w:color w:val="671A64" w:themeColor="accent1" w:themeShade="BF"/>
              </w:rPr>
              <w:t>Ak2b (</w:t>
            </w:r>
            <w:r w:rsidR="00775C29" w:rsidRPr="000E4E79">
              <w:rPr>
                <w:rStyle w:val="NotBold"/>
                <w:color w:val="671A64" w:themeColor="accent1" w:themeShade="BF"/>
              </w:rPr>
              <w:t xml:space="preserve">Taxi &amp; Services </w:t>
            </w:r>
            <w:r w:rsidR="00D01053" w:rsidRPr="000E4E79">
              <w:rPr>
                <w:rStyle w:val="NotBold"/>
                <w:color w:val="671A64" w:themeColor="accent1" w:themeShade="BF"/>
              </w:rPr>
              <w:t>Bidding App</w:t>
            </w:r>
            <w:r w:rsidR="00481132" w:rsidRPr="000E4E79">
              <w:rPr>
                <w:rStyle w:val="NotBold"/>
                <w:color w:val="671A64" w:themeColor="accent1" w:themeShade="BF"/>
              </w:rPr>
              <w:t>)</w:t>
            </w:r>
          </w:p>
          <w:p w14:paraId="56099BDB" w14:textId="0646BCDC" w:rsidR="0016704D" w:rsidRDefault="0016704D" w:rsidP="0016704D">
            <w:pPr>
              <w:spacing w:line="360" w:lineRule="auto"/>
              <w:rPr>
                <w:color w:val="auto"/>
              </w:rPr>
            </w:pPr>
            <w:r w:rsidRPr="00563BEA">
              <w:rPr>
                <w:color w:val="032D4D" w:themeColor="text2" w:themeShade="BF"/>
              </w:rPr>
              <w:t>Using Skills</w:t>
            </w:r>
            <w:r>
              <w:rPr>
                <w:color w:val="auto"/>
              </w:rPr>
              <w:t xml:space="preserve">: - </w:t>
            </w:r>
            <w:r w:rsidR="007F7172">
              <w:rPr>
                <w:color w:val="auto"/>
              </w:rPr>
              <w:t>Laravel for</w:t>
            </w:r>
            <w:r>
              <w:rPr>
                <w:color w:val="auto"/>
              </w:rPr>
              <w:t xml:space="preserve"> </w:t>
            </w:r>
            <w:r w:rsidR="00A914F6">
              <w:rPr>
                <w:color w:val="auto"/>
              </w:rPr>
              <w:t>Api’s &amp;</w:t>
            </w:r>
            <w:r w:rsidR="00E73F8D">
              <w:rPr>
                <w:color w:val="auto"/>
              </w:rPr>
              <w:t xml:space="preserve"> </w:t>
            </w:r>
            <w:r w:rsidR="00A914F6">
              <w:rPr>
                <w:color w:val="auto"/>
              </w:rPr>
              <w:t>JavaScript,</w:t>
            </w:r>
            <w:r w:rsidR="00E73F8D">
              <w:rPr>
                <w:color w:val="auto"/>
              </w:rPr>
              <w:t xml:space="preserve"> jQuery</w:t>
            </w:r>
            <w:r w:rsidR="00A914F6">
              <w:rPr>
                <w:color w:val="auto"/>
              </w:rPr>
              <w:t>, Ajax, Bootstrap for</w:t>
            </w:r>
            <w:r w:rsidR="00E73F8D">
              <w:rPr>
                <w:color w:val="auto"/>
              </w:rPr>
              <w:t xml:space="preserve"> Admin panel  </w:t>
            </w:r>
            <w:r w:rsidR="00381CE6">
              <w:rPr>
                <w:color w:val="auto"/>
              </w:rPr>
              <w:t xml:space="preserve">  </w:t>
            </w:r>
          </w:p>
          <w:p w14:paraId="49ACF84D" w14:textId="125F601E" w:rsidR="0016704D" w:rsidRDefault="0016704D" w:rsidP="0016704D">
            <w:pPr>
              <w:spacing w:line="360" w:lineRule="auto"/>
              <w:rPr>
                <w:color w:val="auto"/>
              </w:rPr>
            </w:pPr>
            <w:r w:rsidRPr="00563BEA">
              <w:rPr>
                <w:color w:val="032D4D" w:themeColor="text2" w:themeShade="BF"/>
              </w:rPr>
              <w:t xml:space="preserve">Major integrations: </w:t>
            </w:r>
            <w:r>
              <w:rPr>
                <w:color w:val="auto"/>
              </w:rPr>
              <w:t>- Fire Base Push notifications, SMS Gateway (send in blue), E-mail gateway (SMTPs</w:t>
            </w:r>
            <w:r w:rsidR="008D71D1">
              <w:rPr>
                <w:color w:val="auto"/>
              </w:rPr>
              <w:t>), Google</w:t>
            </w:r>
            <w:r>
              <w:rPr>
                <w:color w:val="auto"/>
              </w:rPr>
              <w:t xml:space="preserve"> Distance/time matrix. </w:t>
            </w:r>
          </w:p>
          <w:p w14:paraId="3EC4A64B" w14:textId="411D04E9" w:rsidR="0016704D" w:rsidRDefault="0016704D" w:rsidP="00DE074A">
            <w:pPr>
              <w:rPr>
                <w:color w:val="auto"/>
              </w:rPr>
            </w:pPr>
            <w:r w:rsidRPr="00563BEA">
              <w:rPr>
                <w:color w:val="032D4D" w:themeColor="text2" w:themeShade="BF"/>
              </w:rPr>
              <w:t>Payment Gateway</w:t>
            </w:r>
            <w:r>
              <w:rPr>
                <w:color w:val="auto"/>
              </w:rPr>
              <w:t xml:space="preserve">:  Razor </w:t>
            </w:r>
            <w:r w:rsidR="008D71D1">
              <w:rPr>
                <w:color w:val="auto"/>
              </w:rPr>
              <w:t>Pay payment</w:t>
            </w:r>
            <w:r>
              <w:rPr>
                <w:color w:val="auto"/>
              </w:rPr>
              <w:t xml:space="preserve"> gateway. </w:t>
            </w:r>
          </w:p>
          <w:p w14:paraId="03126D53" w14:textId="6F5213C2" w:rsidR="00B5182F" w:rsidRPr="000E4E79" w:rsidRDefault="00192917" w:rsidP="00B5182F">
            <w:pPr>
              <w:spacing w:line="360" w:lineRule="auto"/>
              <w:rPr>
                <w:rStyle w:val="NotBold"/>
                <w:color w:val="671A64" w:themeColor="accent1" w:themeShade="BF"/>
              </w:rPr>
            </w:pPr>
            <w:r w:rsidRPr="000E4E79">
              <w:rPr>
                <w:rStyle w:val="NotBold"/>
                <w:color w:val="671A64" w:themeColor="accent1" w:themeShade="BF"/>
              </w:rPr>
              <w:t xml:space="preserve">Pink Auto </w:t>
            </w:r>
            <w:r w:rsidR="00B5182F" w:rsidRPr="000E4E79">
              <w:rPr>
                <w:rStyle w:val="NotBold"/>
                <w:color w:val="671A64" w:themeColor="accent1" w:themeShade="BF"/>
              </w:rPr>
              <w:t>(Taxi Booking</w:t>
            </w:r>
            <w:r w:rsidR="001E657F" w:rsidRPr="000E4E79">
              <w:rPr>
                <w:rStyle w:val="NotBold"/>
                <w:color w:val="671A64" w:themeColor="accent1" w:themeShade="BF"/>
              </w:rPr>
              <w:t xml:space="preserve"> female</w:t>
            </w:r>
            <w:r w:rsidR="00B5182F" w:rsidRPr="000E4E79">
              <w:rPr>
                <w:rStyle w:val="NotBold"/>
                <w:color w:val="671A64" w:themeColor="accent1" w:themeShade="BF"/>
              </w:rPr>
              <w:t xml:space="preserve"> </w:t>
            </w:r>
            <w:r w:rsidR="00283103" w:rsidRPr="000E4E79">
              <w:rPr>
                <w:rStyle w:val="NotBold"/>
                <w:color w:val="671A64" w:themeColor="accent1" w:themeShade="BF"/>
              </w:rPr>
              <w:t>App)</w:t>
            </w:r>
          </w:p>
          <w:p w14:paraId="364D7AC5" w14:textId="0352DC2B" w:rsidR="006A5A85" w:rsidRDefault="006A5A85" w:rsidP="006A5A85">
            <w:pPr>
              <w:spacing w:line="360" w:lineRule="auto"/>
              <w:rPr>
                <w:color w:val="auto"/>
              </w:rPr>
            </w:pPr>
            <w:r w:rsidRPr="00563BEA">
              <w:rPr>
                <w:color w:val="032D4D" w:themeColor="text2" w:themeShade="BF"/>
              </w:rPr>
              <w:t>Using Skills</w:t>
            </w:r>
            <w:r>
              <w:rPr>
                <w:color w:val="auto"/>
              </w:rPr>
              <w:t xml:space="preserve">: - </w:t>
            </w:r>
            <w:r w:rsidR="006C3501">
              <w:rPr>
                <w:color w:val="auto"/>
              </w:rPr>
              <w:t>Laravel for</w:t>
            </w:r>
            <w:r>
              <w:rPr>
                <w:color w:val="auto"/>
              </w:rPr>
              <w:t xml:space="preserve"> Api’s &amp; JavaScript, jQuery, Ajax, Bootstrap for Admin panel    </w:t>
            </w:r>
          </w:p>
          <w:p w14:paraId="06AE0F8D" w14:textId="3712B4D7" w:rsidR="00B5182F" w:rsidRDefault="00B5182F" w:rsidP="00B5182F">
            <w:pPr>
              <w:spacing w:line="360" w:lineRule="auto"/>
              <w:rPr>
                <w:color w:val="auto"/>
              </w:rPr>
            </w:pPr>
            <w:r w:rsidRPr="00563BEA">
              <w:rPr>
                <w:color w:val="032D4D" w:themeColor="text2" w:themeShade="BF"/>
              </w:rPr>
              <w:t xml:space="preserve">Major integrations: </w:t>
            </w:r>
            <w:r>
              <w:rPr>
                <w:color w:val="auto"/>
              </w:rPr>
              <w:t>- Fire Base Push notifications, SMS Gateway</w:t>
            </w:r>
            <w:r w:rsidR="003070E0">
              <w:rPr>
                <w:color w:val="auto"/>
              </w:rPr>
              <w:t>,</w:t>
            </w:r>
            <w:r>
              <w:rPr>
                <w:color w:val="auto"/>
              </w:rPr>
              <w:t xml:space="preserve"> E-mail gateway (SMTPs</w:t>
            </w:r>
            <w:r w:rsidR="007E61F3">
              <w:rPr>
                <w:color w:val="auto"/>
              </w:rPr>
              <w:t>), Fire</w:t>
            </w:r>
            <w:r w:rsidR="00E17E98">
              <w:rPr>
                <w:color w:val="auto"/>
              </w:rPr>
              <w:t xml:space="preserve"> Base</w:t>
            </w:r>
            <w:r w:rsidR="00323533">
              <w:rPr>
                <w:color w:val="auto"/>
              </w:rPr>
              <w:t xml:space="preserve"> </w:t>
            </w:r>
            <w:r w:rsidR="00323533" w:rsidRPr="00323533">
              <w:rPr>
                <w:color w:val="auto"/>
              </w:rPr>
              <w:t>Login Authentication</w:t>
            </w:r>
          </w:p>
          <w:p w14:paraId="6371B997" w14:textId="2FAD8D00" w:rsidR="00571781" w:rsidRDefault="00B5182F" w:rsidP="00B5182F">
            <w:pPr>
              <w:rPr>
                <w:color w:val="auto"/>
              </w:rPr>
            </w:pPr>
            <w:r w:rsidRPr="00563BEA">
              <w:rPr>
                <w:color w:val="032D4D" w:themeColor="text2" w:themeShade="BF"/>
              </w:rPr>
              <w:t>Payment Gateway</w:t>
            </w:r>
            <w:r>
              <w:rPr>
                <w:color w:val="auto"/>
              </w:rPr>
              <w:t xml:space="preserve">: </w:t>
            </w:r>
            <w:r w:rsidR="00F778AA">
              <w:rPr>
                <w:color w:val="auto"/>
              </w:rPr>
              <w:t>HDFC</w:t>
            </w:r>
            <w:r>
              <w:rPr>
                <w:color w:val="auto"/>
              </w:rPr>
              <w:t xml:space="preserve"> payment gateway. </w:t>
            </w:r>
          </w:p>
          <w:p w14:paraId="55C59C68" w14:textId="369C87B7" w:rsidR="00B5182F" w:rsidRPr="000E4E79" w:rsidRDefault="00656A03" w:rsidP="00B5182F">
            <w:pPr>
              <w:spacing w:line="360" w:lineRule="auto"/>
              <w:rPr>
                <w:rStyle w:val="NotBold"/>
                <w:color w:val="671A64" w:themeColor="accent1" w:themeShade="BF"/>
              </w:rPr>
            </w:pPr>
            <w:r w:rsidRPr="000E4E79">
              <w:rPr>
                <w:rStyle w:val="NotBold"/>
                <w:color w:val="671A64" w:themeColor="accent1" w:themeShade="BF"/>
              </w:rPr>
              <w:t>Goo Drive</w:t>
            </w:r>
            <w:r w:rsidR="00B5182F" w:rsidRPr="000E4E79">
              <w:rPr>
                <w:rStyle w:val="NotBold"/>
                <w:color w:val="671A64" w:themeColor="accent1" w:themeShade="BF"/>
              </w:rPr>
              <w:t xml:space="preserve"> (</w:t>
            </w:r>
            <w:r w:rsidR="00DA1729" w:rsidRPr="000E4E79">
              <w:rPr>
                <w:rStyle w:val="NotBold"/>
                <w:color w:val="671A64" w:themeColor="accent1" w:themeShade="BF"/>
              </w:rPr>
              <w:t>Vehicle</w:t>
            </w:r>
            <w:r w:rsidR="00D251B8" w:rsidRPr="000E4E79">
              <w:rPr>
                <w:rStyle w:val="NotBold"/>
                <w:color w:val="671A64" w:themeColor="accent1" w:themeShade="BF"/>
              </w:rPr>
              <w:t>s</w:t>
            </w:r>
            <w:r w:rsidR="00B5182F" w:rsidRPr="000E4E79">
              <w:rPr>
                <w:rStyle w:val="NotBold"/>
                <w:color w:val="671A64" w:themeColor="accent1" w:themeShade="BF"/>
              </w:rPr>
              <w:t xml:space="preserve"> Booking </w:t>
            </w:r>
            <w:proofErr w:type="gramStart"/>
            <w:r w:rsidR="00B5182F" w:rsidRPr="000E4E79">
              <w:rPr>
                <w:rStyle w:val="NotBold"/>
                <w:color w:val="671A64" w:themeColor="accent1" w:themeShade="BF"/>
              </w:rPr>
              <w:t>App )</w:t>
            </w:r>
            <w:proofErr w:type="gramEnd"/>
          </w:p>
          <w:p w14:paraId="7FFADF2A" w14:textId="1E391410" w:rsidR="006A5A85" w:rsidRDefault="006A5A85" w:rsidP="006A5A85">
            <w:pPr>
              <w:spacing w:line="360" w:lineRule="auto"/>
              <w:rPr>
                <w:color w:val="auto"/>
              </w:rPr>
            </w:pPr>
            <w:r w:rsidRPr="00563BEA">
              <w:rPr>
                <w:color w:val="032D4D" w:themeColor="text2" w:themeShade="BF"/>
              </w:rPr>
              <w:t>Using Skills</w:t>
            </w:r>
            <w:r>
              <w:rPr>
                <w:color w:val="auto"/>
              </w:rPr>
              <w:t xml:space="preserve">: - CodeIgniter for Api’s &amp; JavaScript, </w:t>
            </w:r>
          </w:p>
          <w:p w14:paraId="4C384097" w14:textId="77777777" w:rsidR="00B5182F" w:rsidRDefault="00B5182F" w:rsidP="00B5182F">
            <w:pPr>
              <w:spacing w:line="360" w:lineRule="auto"/>
              <w:rPr>
                <w:color w:val="auto"/>
              </w:rPr>
            </w:pPr>
            <w:r w:rsidRPr="00563BEA">
              <w:rPr>
                <w:color w:val="032D4D" w:themeColor="text2" w:themeShade="BF"/>
              </w:rPr>
              <w:t xml:space="preserve">Major integrations: </w:t>
            </w:r>
            <w:r>
              <w:rPr>
                <w:color w:val="auto"/>
              </w:rPr>
              <w:t>- Fire Base Push notifications, SMS Gateway (send in blue), E-mail gateway (SMTPs)</w:t>
            </w:r>
          </w:p>
          <w:p w14:paraId="2512BDFE" w14:textId="0B393E38" w:rsidR="00B5182F" w:rsidRDefault="00B5182F" w:rsidP="00B5182F">
            <w:pPr>
              <w:rPr>
                <w:color w:val="auto"/>
              </w:rPr>
            </w:pPr>
            <w:r w:rsidRPr="00563BEA">
              <w:rPr>
                <w:color w:val="032D4D" w:themeColor="text2" w:themeShade="BF"/>
              </w:rPr>
              <w:t>Payment Gateway</w:t>
            </w:r>
            <w:r>
              <w:rPr>
                <w:color w:val="auto"/>
              </w:rPr>
              <w:t xml:space="preserve">: </w:t>
            </w:r>
            <w:r w:rsidR="00F778AA">
              <w:rPr>
                <w:color w:val="auto"/>
              </w:rPr>
              <w:t>Insta mojo</w:t>
            </w:r>
            <w:r>
              <w:rPr>
                <w:color w:val="auto"/>
              </w:rPr>
              <w:t xml:space="preserve"> payment gateway. </w:t>
            </w:r>
          </w:p>
          <w:p w14:paraId="664D29A2" w14:textId="5895CCD1" w:rsidR="00027A2D" w:rsidRPr="000E4E79" w:rsidRDefault="00694C3D" w:rsidP="00027A2D">
            <w:pPr>
              <w:spacing w:line="360" w:lineRule="auto"/>
              <w:rPr>
                <w:rStyle w:val="NotBold"/>
                <w:color w:val="671A64" w:themeColor="accent1" w:themeShade="BF"/>
              </w:rPr>
            </w:pPr>
            <w:proofErr w:type="spellStart"/>
            <w:r w:rsidRPr="000E4E79">
              <w:rPr>
                <w:rStyle w:val="NotBold"/>
                <w:color w:val="671A64" w:themeColor="accent1" w:themeShade="BF"/>
              </w:rPr>
              <w:t>Kvr</w:t>
            </w:r>
            <w:proofErr w:type="spellEnd"/>
            <w:r w:rsidRPr="000E4E79">
              <w:rPr>
                <w:rStyle w:val="NotBold"/>
                <w:color w:val="671A64" w:themeColor="accent1" w:themeShade="BF"/>
              </w:rPr>
              <w:t xml:space="preserve"> Estates </w:t>
            </w:r>
            <w:r w:rsidR="00027A2D" w:rsidRPr="000E4E79">
              <w:rPr>
                <w:rStyle w:val="NotBold"/>
                <w:color w:val="671A64" w:themeColor="accent1" w:themeShade="BF"/>
              </w:rPr>
              <w:t>(</w:t>
            </w:r>
            <w:r w:rsidRPr="000E4E79">
              <w:rPr>
                <w:rStyle w:val="NotBold"/>
                <w:color w:val="671A64" w:themeColor="accent1" w:themeShade="BF"/>
              </w:rPr>
              <w:t xml:space="preserve">Real Estate </w:t>
            </w:r>
            <w:r w:rsidR="00AC060E" w:rsidRPr="000E4E79">
              <w:rPr>
                <w:rStyle w:val="NotBold"/>
                <w:color w:val="671A64" w:themeColor="accent1" w:themeShade="BF"/>
              </w:rPr>
              <w:t>website)</w:t>
            </w:r>
          </w:p>
          <w:p w14:paraId="34DA9465" w14:textId="26C4B3D5" w:rsidR="00351FDF" w:rsidRDefault="00027A2D" w:rsidP="00ED0739">
            <w:pPr>
              <w:spacing w:line="360" w:lineRule="auto"/>
              <w:rPr>
                <w:color w:val="auto"/>
              </w:rPr>
            </w:pPr>
            <w:r w:rsidRPr="00563BEA">
              <w:rPr>
                <w:color w:val="032D4D" w:themeColor="text2" w:themeShade="BF"/>
              </w:rPr>
              <w:t>Using Skills</w:t>
            </w:r>
            <w:r>
              <w:rPr>
                <w:color w:val="auto"/>
              </w:rPr>
              <w:t xml:space="preserve">: - CodeIgniter, </w:t>
            </w:r>
            <w:r w:rsidR="00ED0739">
              <w:rPr>
                <w:color w:val="auto"/>
              </w:rPr>
              <w:t xml:space="preserve">jQuery, Bootstrap, Ajax,   </w:t>
            </w:r>
          </w:p>
          <w:p w14:paraId="2C98ED16" w14:textId="77777777" w:rsidR="003C1609" w:rsidRPr="00C14A5F" w:rsidRDefault="003C1609" w:rsidP="00ED0739">
            <w:pPr>
              <w:spacing w:line="360" w:lineRule="auto"/>
              <w:rPr>
                <w:color w:val="auto"/>
              </w:rPr>
            </w:pPr>
          </w:p>
          <w:p w14:paraId="7AF29744" w14:textId="77777777" w:rsidR="003C1609" w:rsidRPr="00FA5988" w:rsidRDefault="003C1609" w:rsidP="003C1609">
            <w:pPr>
              <w:pStyle w:val="Heading1"/>
              <w:rPr>
                <w:sz w:val="18"/>
                <w:szCs w:val="18"/>
                <w:u w:val="single"/>
              </w:rPr>
            </w:pPr>
            <w:r w:rsidRPr="00FA5988">
              <w:rPr>
                <w:sz w:val="18"/>
                <w:szCs w:val="18"/>
                <w:u w:val="single"/>
              </w:rPr>
              <w:t>CodeIgniter developer</w:t>
            </w:r>
          </w:p>
          <w:p w14:paraId="67ACC688" w14:textId="0C66416D" w:rsidR="00351FDF" w:rsidRPr="00B52E49" w:rsidRDefault="0019639A" w:rsidP="00351FDF">
            <w:pPr>
              <w:pStyle w:val="Heading2"/>
              <w:rPr>
                <w:b/>
                <w:bCs/>
                <w:i/>
              </w:rPr>
            </w:pPr>
            <w:r w:rsidRPr="00B52E49">
              <w:rPr>
                <w:b/>
                <w:bCs/>
              </w:rPr>
              <w:t>Fe</w:t>
            </w:r>
            <w:r w:rsidR="00F64FA2" w:rsidRPr="00B52E49">
              <w:rPr>
                <w:b/>
                <w:bCs/>
              </w:rPr>
              <w:t>b – 01</w:t>
            </w:r>
            <w:r w:rsidR="00F755FF" w:rsidRPr="00B52E49">
              <w:rPr>
                <w:b/>
                <w:bCs/>
                <w:vertAlign w:val="superscript"/>
              </w:rPr>
              <w:t>st</w:t>
            </w:r>
            <w:r w:rsidR="00F755FF" w:rsidRPr="00B52E49">
              <w:rPr>
                <w:b/>
                <w:bCs/>
              </w:rPr>
              <w:t xml:space="preserve"> 202</w:t>
            </w:r>
            <w:r w:rsidR="00580106">
              <w:rPr>
                <w:b/>
                <w:bCs/>
              </w:rPr>
              <w:t>0</w:t>
            </w:r>
            <w:r w:rsidR="00F64FA2" w:rsidRPr="00B52E49">
              <w:rPr>
                <w:b/>
                <w:bCs/>
              </w:rPr>
              <w:t xml:space="preserve"> – </w:t>
            </w:r>
            <w:r w:rsidR="00B5567F">
              <w:rPr>
                <w:b/>
                <w:bCs/>
              </w:rPr>
              <w:t xml:space="preserve">March </w:t>
            </w:r>
            <w:r w:rsidR="00E954A5">
              <w:rPr>
                <w:b/>
                <w:bCs/>
              </w:rPr>
              <w:t>2</w:t>
            </w:r>
            <w:r w:rsidR="001E6F55" w:rsidRPr="00B52E49">
              <w:rPr>
                <w:b/>
                <w:bCs/>
              </w:rPr>
              <w:t>0</w:t>
            </w:r>
            <w:r w:rsidR="00F755FF" w:rsidRPr="00B52E49">
              <w:rPr>
                <w:b/>
                <w:bCs/>
                <w:vertAlign w:val="superscript"/>
              </w:rPr>
              <w:t>th</w:t>
            </w:r>
            <w:r w:rsidR="00F755FF" w:rsidRPr="00B52E49">
              <w:rPr>
                <w:b/>
                <w:bCs/>
              </w:rPr>
              <w:t xml:space="preserve"> 2021</w:t>
            </w:r>
            <w:r w:rsidR="00C8154C" w:rsidRPr="00B52E49">
              <w:rPr>
                <w:b/>
                <w:bCs/>
              </w:rPr>
              <w:t xml:space="preserve"> in </w:t>
            </w:r>
            <w:proofErr w:type="spellStart"/>
            <w:r w:rsidR="00C8154C" w:rsidRPr="00B52E49">
              <w:rPr>
                <w:b/>
                <w:bCs/>
              </w:rPr>
              <w:t>biztron</w:t>
            </w:r>
            <w:proofErr w:type="spellEnd"/>
            <w:r w:rsidR="00C8154C" w:rsidRPr="00B52E49">
              <w:rPr>
                <w:b/>
                <w:bCs/>
              </w:rPr>
              <w:t xml:space="preserve"> </w:t>
            </w:r>
            <w:r w:rsidR="00D51EA8" w:rsidRPr="00B52E49">
              <w:rPr>
                <w:b/>
                <w:bCs/>
              </w:rPr>
              <w:t>infotech</w:t>
            </w:r>
            <w:r w:rsidR="00B52E49">
              <w:rPr>
                <w:b/>
                <w:bCs/>
              </w:rPr>
              <w:t xml:space="preserve">, </w:t>
            </w:r>
            <w:proofErr w:type="spellStart"/>
            <w:r w:rsidR="00B52E49">
              <w:rPr>
                <w:b/>
                <w:bCs/>
              </w:rPr>
              <w:t>Hyd</w:t>
            </w:r>
            <w:proofErr w:type="spellEnd"/>
          </w:p>
          <w:p w14:paraId="57FE13EF" w14:textId="77777777" w:rsidR="00351FDF" w:rsidRDefault="00B91D61" w:rsidP="00351FDF">
            <w:pPr>
              <w:rPr>
                <w:color w:val="auto"/>
              </w:rPr>
            </w:pPr>
            <w:r w:rsidRPr="004E1E42">
              <w:rPr>
                <w:color w:val="auto"/>
              </w:rPr>
              <w:t xml:space="preserve">Proficient in PHP web development, with a track record of creating basic websites. Implemented essential features like user authentication, form handling, and database connectivity. Skilled </w:t>
            </w:r>
            <w:r w:rsidR="002C47BA" w:rsidRPr="004E1E42">
              <w:rPr>
                <w:color w:val="auto"/>
              </w:rPr>
              <w:t xml:space="preserve">in, </w:t>
            </w:r>
            <w:proofErr w:type="spellStart"/>
            <w:r w:rsidR="002C47BA" w:rsidRPr="004E1E42">
              <w:rPr>
                <w:color w:val="auto"/>
              </w:rPr>
              <w:t>php</w:t>
            </w:r>
            <w:proofErr w:type="spellEnd"/>
            <w:r w:rsidR="00036894">
              <w:rPr>
                <w:color w:val="auto"/>
              </w:rPr>
              <w:t>,</w:t>
            </w:r>
            <w:r w:rsidR="00937A63">
              <w:rPr>
                <w:color w:val="auto"/>
              </w:rPr>
              <w:t xml:space="preserve"> </w:t>
            </w:r>
            <w:r w:rsidRPr="004E1E42">
              <w:rPr>
                <w:color w:val="auto"/>
              </w:rPr>
              <w:t>HTML, CSS, and JavaScript for visually appealing and responsive interfaces. Collaborated with clients to meet their specific requirements and conducted thorough testing for optimal functionality.</w:t>
            </w:r>
          </w:p>
          <w:p w14:paraId="494FA5BE" w14:textId="656032E0" w:rsidR="00C14A5F" w:rsidRPr="00183742" w:rsidRDefault="00C14A5F" w:rsidP="00C14A5F">
            <w:pPr>
              <w:pStyle w:val="Heading2"/>
              <w:rPr>
                <w:b/>
                <w:bCs/>
                <w:u w:val="single"/>
              </w:rPr>
            </w:pPr>
            <w:r w:rsidRPr="00183742">
              <w:rPr>
                <w:b/>
                <w:bCs/>
                <w:u w:val="single"/>
              </w:rPr>
              <w:t>Projects:</w:t>
            </w:r>
            <w:r w:rsidR="00426F61" w:rsidRPr="00183742">
              <w:rPr>
                <w:b/>
                <w:bCs/>
                <w:u w:val="single"/>
              </w:rPr>
              <w:t xml:space="preserve"> </w:t>
            </w:r>
          </w:p>
          <w:p w14:paraId="5DB15DE0" w14:textId="1B8F28F9" w:rsidR="00350F9C" w:rsidRPr="009809EE" w:rsidRDefault="00350F9C" w:rsidP="00350F9C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color w:val="671A64" w:themeColor="accent1" w:themeShade="BF"/>
              </w:rPr>
            </w:pPr>
            <w:proofErr w:type="spellStart"/>
            <w:r w:rsidRPr="009809EE">
              <w:rPr>
                <w:b/>
                <w:bCs/>
                <w:color w:val="671A64" w:themeColor="accent1" w:themeShade="BF"/>
              </w:rPr>
              <w:t>kalakruthi</w:t>
            </w:r>
            <w:proofErr w:type="spellEnd"/>
            <w:r w:rsidRPr="009809EE">
              <w:rPr>
                <w:b/>
                <w:bCs/>
                <w:color w:val="671A64" w:themeColor="accent1" w:themeShade="BF"/>
              </w:rPr>
              <w:t xml:space="preserve"> (online </w:t>
            </w:r>
            <w:r w:rsidR="005C0483" w:rsidRPr="009809EE">
              <w:rPr>
                <w:b/>
                <w:bCs/>
                <w:color w:val="671A64" w:themeColor="accent1" w:themeShade="BF"/>
              </w:rPr>
              <w:t>shopping</w:t>
            </w:r>
            <w:r w:rsidRPr="009809EE">
              <w:rPr>
                <w:b/>
                <w:bCs/>
                <w:color w:val="671A64" w:themeColor="accent1" w:themeShade="BF"/>
              </w:rPr>
              <w:t xml:space="preserve"> website)</w:t>
            </w:r>
          </w:p>
          <w:p w14:paraId="63BEAED0" w14:textId="77777777" w:rsidR="00612BD7" w:rsidRPr="009809EE" w:rsidRDefault="00AC060E" w:rsidP="003F6439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color w:val="671A64" w:themeColor="accent1" w:themeShade="BF"/>
              </w:rPr>
            </w:pPr>
            <w:r w:rsidRPr="009809EE">
              <w:rPr>
                <w:b/>
                <w:bCs/>
                <w:color w:val="671A64" w:themeColor="accent1" w:themeShade="BF"/>
              </w:rPr>
              <w:t>Srujana international</w:t>
            </w:r>
            <w:r w:rsidR="00890490" w:rsidRPr="009809EE">
              <w:rPr>
                <w:b/>
                <w:bCs/>
                <w:color w:val="671A64" w:themeColor="accent1" w:themeShade="BF"/>
              </w:rPr>
              <w:t>(website)</w:t>
            </w:r>
          </w:p>
          <w:p w14:paraId="3E64CD66" w14:textId="77777777" w:rsidR="00612BD7" w:rsidRPr="009809EE" w:rsidRDefault="00644359" w:rsidP="003F6439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color w:val="671A64" w:themeColor="accent1" w:themeShade="BF"/>
              </w:rPr>
            </w:pPr>
            <w:proofErr w:type="spellStart"/>
            <w:r w:rsidRPr="009809EE">
              <w:rPr>
                <w:b/>
                <w:bCs/>
                <w:color w:val="671A64" w:themeColor="accent1" w:themeShade="BF"/>
              </w:rPr>
              <w:t>pnp</w:t>
            </w:r>
            <w:proofErr w:type="spellEnd"/>
            <w:r w:rsidR="00890490" w:rsidRPr="009809EE">
              <w:rPr>
                <w:b/>
                <w:bCs/>
                <w:color w:val="671A64" w:themeColor="accent1" w:themeShade="BF"/>
              </w:rPr>
              <w:t>(website)</w:t>
            </w:r>
          </w:p>
          <w:p w14:paraId="55EF65C2" w14:textId="77777777" w:rsidR="00612BD7" w:rsidRPr="009809EE" w:rsidRDefault="00644359" w:rsidP="003F6439">
            <w:pPr>
              <w:pStyle w:val="ListParagraph"/>
              <w:numPr>
                <w:ilvl w:val="0"/>
                <w:numId w:val="22"/>
              </w:numPr>
              <w:rPr>
                <w:b/>
                <w:bCs/>
                <w:color w:val="671A64" w:themeColor="accent1" w:themeShade="BF"/>
              </w:rPr>
            </w:pPr>
            <w:proofErr w:type="spellStart"/>
            <w:r w:rsidRPr="009809EE">
              <w:rPr>
                <w:b/>
                <w:bCs/>
                <w:color w:val="671A64" w:themeColor="accent1" w:themeShade="BF"/>
              </w:rPr>
              <w:t>suraj</w:t>
            </w:r>
            <w:proofErr w:type="spellEnd"/>
            <w:r w:rsidRPr="009809EE">
              <w:rPr>
                <w:b/>
                <w:bCs/>
                <w:color w:val="671A64" w:themeColor="accent1" w:themeShade="BF"/>
              </w:rPr>
              <w:t xml:space="preserve"> international</w:t>
            </w:r>
            <w:r w:rsidR="00890490" w:rsidRPr="009809EE">
              <w:rPr>
                <w:b/>
                <w:bCs/>
                <w:color w:val="671A64" w:themeColor="accent1" w:themeShade="BF"/>
              </w:rPr>
              <w:t>(website)</w:t>
            </w:r>
          </w:p>
          <w:p w14:paraId="6A493F0C" w14:textId="1E7BC842" w:rsidR="00C14A5F" w:rsidRPr="007C032E" w:rsidRDefault="00D349DF" w:rsidP="00351FDF">
            <w:pPr>
              <w:pStyle w:val="ListParagraph"/>
              <w:numPr>
                <w:ilvl w:val="0"/>
                <w:numId w:val="22"/>
              </w:numPr>
              <w:rPr>
                <w:color w:val="8A2387" w:themeColor="accent1"/>
              </w:rPr>
            </w:pPr>
            <w:proofErr w:type="spellStart"/>
            <w:r w:rsidRPr="009809EE">
              <w:rPr>
                <w:b/>
                <w:bCs/>
                <w:color w:val="671A64" w:themeColor="accent1" w:themeShade="BF"/>
              </w:rPr>
              <w:t>sunwadia</w:t>
            </w:r>
            <w:proofErr w:type="spellEnd"/>
            <w:r w:rsidRPr="009809EE">
              <w:rPr>
                <w:b/>
                <w:bCs/>
                <w:color w:val="671A64" w:themeColor="accent1" w:themeShade="BF"/>
              </w:rPr>
              <w:t xml:space="preserve"> oversees (website)</w:t>
            </w:r>
          </w:p>
        </w:tc>
        <w:tc>
          <w:tcPr>
            <w:tcW w:w="999" w:type="dxa"/>
            <w:vMerge/>
          </w:tcPr>
          <w:p w14:paraId="1704A1ED" w14:textId="77777777" w:rsidR="00676B73" w:rsidRPr="002C4D08" w:rsidRDefault="00676B73" w:rsidP="00084DEB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27C4D086" w14:textId="14E90034" w:rsidR="00676B73" w:rsidRDefault="00605BCE" w:rsidP="00A3726F">
            <w:pPr>
              <w:pStyle w:val="Subtitle"/>
              <w:spacing w:after="36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3B4694BB" wp14:editId="1DC4A14D">
                      <wp:extent cx="1609090" cy="0"/>
                      <wp:effectExtent l="0" t="0" r="0" b="0"/>
                      <wp:docPr id="2" name="Straight Connector 2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13C6C6A" id="Straight Connector 2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DDC2483" w14:textId="1A61BA27" w:rsidR="00A3726F" w:rsidRPr="00A3726F" w:rsidRDefault="00395AF4" w:rsidP="006E5DF8">
            <w:pPr>
              <w:pStyle w:val="Subtitle"/>
            </w:pPr>
            <w:r>
              <w:t>skills</w:t>
            </w:r>
          </w:p>
          <w:p w14:paraId="5171761A" w14:textId="2F64A5AA" w:rsidR="00351FDF" w:rsidRDefault="00E9713C" w:rsidP="00136B3E">
            <w:r>
              <w:t>Laravel</w:t>
            </w:r>
          </w:p>
          <w:p w14:paraId="10D71A60" w14:textId="2C3741BE" w:rsidR="00AB608C" w:rsidRDefault="00EE15F3" w:rsidP="00136B3E">
            <w:r w:rsidRPr="00EE15F3">
              <w:t>CodeIgniter</w:t>
            </w:r>
          </w:p>
          <w:p w14:paraId="6647E861" w14:textId="4DCA20D3" w:rsidR="00321588" w:rsidRDefault="00321588" w:rsidP="00136B3E">
            <w:proofErr w:type="spellStart"/>
            <w:r>
              <w:t>Php</w:t>
            </w:r>
            <w:proofErr w:type="spellEnd"/>
          </w:p>
          <w:p w14:paraId="4DA64737" w14:textId="77777777" w:rsidR="00321588" w:rsidRDefault="00321588" w:rsidP="00321588">
            <w:r>
              <w:t>jQuery</w:t>
            </w:r>
          </w:p>
          <w:p w14:paraId="77806BD4" w14:textId="77777777" w:rsidR="00321588" w:rsidRDefault="00321588" w:rsidP="00321588">
            <w:r>
              <w:t>JavaScript</w:t>
            </w:r>
          </w:p>
          <w:p w14:paraId="0BEF4056" w14:textId="55D20554" w:rsidR="00893057" w:rsidRDefault="00A96889" w:rsidP="00321588">
            <w:r>
              <w:t xml:space="preserve">Bootstrap, </w:t>
            </w:r>
          </w:p>
          <w:p w14:paraId="5BBDA602" w14:textId="59979D8D" w:rsidR="00321588" w:rsidRDefault="009F765C" w:rsidP="00321588">
            <w:r>
              <w:t>CSS</w:t>
            </w:r>
            <w:r w:rsidR="00A96889">
              <w:t xml:space="preserve"> &amp; html.</w:t>
            </w:r>
          </w:p>
          <w:p w14:paraId="153DC6C8" w14:textId="468B476D" w:rsidR="00990597" w:rsidRDefault="00990597" w:rsidP="00321588">
            <w:r>
              <w:t>Git</w:t>
            </w:r>
          </w:p>
          <w:p w14:paraId="2EFC9133" w14:textId="77777777" w:rsidR="00351FDF" w:rsidRDefault="00351FDF" w:rsidP="00351FDF">
            <w:pPr>
              <w:pStyle w:val="Subtitle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B6CD8DF" wp14:editId="39C8AAF2">
                      <wp:extent cx="1609090" cy="0"/>
                      <wp:effectExtent l="0" t="0" r="0" b="0"/>
                      <wp:docPr id="3" name="Straight Connector 3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4564C6F" id="Straight Connector 3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2A5B1437" w14:textId="77777777" w:rsidR="00351FDF" w:rsidRPr="00E91344" w:rsidRDefault="00351FDF" w:rsidP="00676B73"/>
          <w:p w14:paraId="2309B897" w14:textId="0F73CDBA" w:rsidR="00D15B50" w:rsidRDefault="003F0549" w:rsidP="001F3395">
            <w:pPr>
              <w:pStyle w:val="Subtitle"/>
            </w:pPr>
            <w:sdt>
              <w:sdtPr>
                <w:id w:val="-1334530411"/>
                <w:placeholder>
                  <w:docPart w:val="6C721398E9814112A1940D303BBF964B"/>
                </w:placeholder>
                <w:temporary/>
                <w:showingPlcHdr/>
                <w15:appearance w15:val="hidden"/>
              </w:sdtPr>
              <w:sdtEndPr/>
              <w:sdtContent>
                <w:r w:rsidR="00351FDF" w:rsidRPr="00351FDF">
                  <w:t>EDUCATION</w:t>
                </w:r>
              </w:sdtContent>
            </w:sdt>
          </w:p>
          <w:p w14:paraId="13969BB3" w14:textId="77777777" w:rsidR="00E77780" w:rsidRPr="00E77780" w:rsidRDefault="00E77780" w:rsidP="00E77780"/>
          <w:p w14:paraId="2DE9197A" w14:textId="77777777" w:rsidR="00D15B50" w:rsidRPr="00D15B50" w:rsidRDefault="00D15B50" w:rsidP="00D15B50">
            <w:r w:rsidRPr="00D15B50">
              <w:t xml:space="preserve">MBA (finance) in JNTU, </w:t>
            </w:r>
          </w:p>
          <w:p w14:paraId="62831D3B" w14:textId="5D547DA3" w:rsidR="00D15B50" w:rsidRDefault="00D15B50" w:rsidP="00D15B50">
            <w:r w:rsidRPr="00D15B50">
              <w:t>2010 -201</w:t>
            </w:r>
            <w:r w:rsidR="006C6B3A">
              <w:t>2</w:t>
            </w:r>
            <w:r w:rsidRPr="00D15B50">
              <w:t xml:space="preserve"> (70 %), Kavali</w:t>
            </w:r>
            <w:r w:rsidR="00993FF9">
              <w:t>.</w:t>
            </w:r>
          </w:p>
          <w:p w14:paraId="2D87430D" w14:textId="77777777" w:rsidR="00D15B50" w:rsidRDefault="00D15B50" w:rsidP="00D15B50"/>
          <w:p w14:paraId="0C2F8F53" w14:textId="40BF7713" w:rsidR="00BB2D1A" w:rsidRDefault="00BB2D1A" w:rsidP="00BB2D1A">
            <w:r>
              <w:t>Degree (</w:t>
            </w:r>
            <w:proofErr w:type="spellStart"/>
            <w:r>
              <w:t>Bsc</w:t>
            </w:r>
            <w:proofErr w:type="spellEnd"/>
            <w:r>
              <w:t xml:space="preserve">) in </w:t>
            </w:r>
            <w:proofErr w:type="spellStart"/>
            <w:r w:rsidR="00492B29">
              <w:t>Braou</w:t>
            </w:r>
            <w:proofErr w:type="spellEnd"/>
            <w:r>
              <w:t xml:space="preserve"> Degree college, 2004 -2007 (57 %)</w:t>
            </w:r>
            <w:r w:rsidR="00993FF9">
              <w:t xml:space="preserve">, </w:t>
            </w:r>
            <w:r w:rsidR="00E77780">
              <w:t>Chittoor</w:t>
            </w:r>
            <w:r w:rsidR="00993FF9">
              <w:t>.</w:t>
            </w:r>
          </w:p>
          <w:p w14:paraId="56F0C35F" w14:textId="77777777" w:rsidR="00E77780" w:rsidRDefault="00E77780" w:rsidP="00BB2D1A"/>
          <w:p w14:paraId="65C8B05E" w14:textId="77777777" w:rsidR="00E77780" w:rsidRDefault="00E77780" w:rsidP="00BB2D1A">
            <w:r>
              <w:t>Inter (</w:t>
            </w:r>
            <w:proofErr w:type="spellStart"/>
            <w:r>
              <w:t>mpc</w:t>
            </w:r>
            <w:proofErr w:type="spellEnd"/>
            <w:r>
              <w:t xml:space="preserve">) in Sir Raman </w:t>
            </w:r>
            <w:proofErr w:type="spellStart"/>
            <w:r>
              <w:t>jr</w:t>
            </w:r>
            <w:proofErr w:type="spellEnd"/>
            <w:r>
              <w:t xml:space="preserve"> Collage,2023 – 2022 (62%), </w:t>
            </w:r>
            <w:proofErr w:type="spellStart"/>
            <w:r>
              <w:t>kavali</w:t>
            </w:r>
            <w:proofErr w:type="spellEnd"/>
          </w:p>
          <w:p w14:paraId="5C9DC90A" w14:textId="77777777" w:rsidR="00E77780" w:rsidRDefault="00E77780" w:rsidP="00BB2D1A"/>
          <w:p w14:paraId="3F86978A" w14:textId="108A71A7" w:rsidR="00E77780" w:rsidRPr="00D15B50" w:rsidRDefault="00E77780" w:rsidP="00BB2D1A">
            <w:r>
              <w:t xml:space="preserve">SSC in ZP Boys High School, 2021, (42%) in Kavali  </w:t>
            </w:r>
          </w:p>
          <w:p w14:paraId="0031B123" w14:textId="6240ACB1" w:rsidR="00351FDF" w:rsidRPr="00E91344" w:rsidRDefault="00351FDF" w:rsidP="00A3726F">
            <w:pPr>
              <w:pStyle w:val="Subtitle"/>
            </w:pPr>
          </w:p>
          <w:p w14:paraId="0D653335" w14:textId="0E7E644C" w:rsidR="00351FDF" w:rsidRPr="00E91344" w:rsidRDefault="00351FDF" w:rsidP="00351FDF"/>
          <w:p w14:paraId="64165B5D" w14:textId="77777777" w:rsidR="00B9723F" w:rsidRDefault="00B9723F" w:rsidP="001F3395">
            <w:pPr>
              <w:pStyle w:val="Subtitle"/>
            </w:pPr>
          </w:p>
          <w:p w14:paraId="6D99D3F2" w14:textId="77777777" w:rsidR="00B9723F" w:rsidRDefault="00B9723F" w:rsidP="001F3395">
            <w:pPr>
              <w:pStyle w:val="Subtitle"/>
            </w:pPr>
          </w:p>
          <w:p w14:paraId="534161D3" w14:textId="77777777" w:rsidR="00B9723F" w:rsidRDefault="00B9723F" w:rsidP="001F3395">
            <w:pPr>
              <w:pStyle w:val="Subtitle"/>
            </w:pPr>
          </w:p>
          <w:p w14:paraId="152C1E68" w14:textId="77777777" w:rsidR="00B9723F" w:rsidRDefault="00B9723F" w:rsidP="001F3395">
            <w:pPr>
              <w:pStyle w:val="Subtitle"/>
            </w:pPr>
          </w:p>
          <w:p w14:paraId="4267021C" w14:textId="77777777" w:rsidR="00F936D6" w:rsidRDefault="00F936D6" w:rsidP="001F3395">
            <w:pPr>
              <w:pStyle w:val="Subtitle"/>
            </w:pPr>
          </w:p>
          <w:p w14:paraId="23CBE500" w14:textId="1DD5B1B5" w:rsidR="00F936D6" w:rsidRDefault="00432353" w:rsidP="001F3395">
            <w:pPr>
              <w:pStyle w:val="Subtitle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A0F25ED" wp14:editId="222EBF47">
                      <wp:extent cx="1609090" cy="0"/>
                      <wp:effectExtent l="0" t="0" r="0" b="0"/>
                      <wp:docPr id="4" name="Straight Connector 4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8C3979C" id="Straight Connector 4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03C4511" w14:textId="77777777" w:rsidR="00F936D6" w:rsidRDefault="00F936D6" w:rsidP="001F3395">
            <w:pPr>
              <w:pStyle w:val="Subtitle"/>
            </w:pPr>
          </w:p>
          <w:p w14:paraId="48873735" w14:textId="601CE9A5" w:rsidR="00351FDF" w:rsidRPr="00E91344" w:rsidRDefault="00D009E3" w:rsidP="001F3395">
            <w:pPr>
              <w:pStyle w:val="Subtitle"/>
            </w:pPr>
            <w:r>
              <w:t xml:space="preserve">about me </w:t>
            </w:r>
          </w:p>
          <w:p w14:paraId="49EA566C" w14:textId="5C520936" w:rsidR="002C47BA" w:rsidRDefault="007209B5" w:rsidP="00A3726F">
            <w:pPr>
              <w:pStyle w:val="Heading3"/>
              <w:rPr>
                <w:lang w:val="en-IN"/>
              </w:rPr>
            </w:pPr>
            <w:r w:rsidRPr="007209B5">
              <w:rPr>
                <w:lang w:val="en-IN"/>
              </w:rPr>
              <w:t>Passionate PHP developer with expertise in Laravel and codeigniter. Strong problem-solving skills and attention to detail. Effective communicator and dedicated to delivering high-quality web solutions.</w:t>
            </w:r>
            <w:r w:rsidR="006E5DF8" w:rsidRPr="006E5DF8">
              <w:rPr>
                <w:lang w:val="en-IN"/>
              </w:rPr>
              <w:t xml:space="preserve"> </w:t>
            </w:r>
          </w:p>
          <w:p w14:paraId="1090590B" w14:textId="77777777" w:rsidR="00D07B45" w:rsidRDefault="00D07B45" w:rsidP="00D07B45">
            <w:pPr>
              <w:rPr>
                <w:lang w:val="en-IN"/>
              </w:rPr>
            </w:pPr>
          </w:p>
          <w:p w14:paraId="1123243E" w14:textId="61976487" w:rsidR="002B6792" w:rsidRDefault="007907A5" w:rsidP="00D15B50">
            <w:pPr>
              <w:pStyle w:val="Subtitle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7F87E17" wp14:editId="6309F32C">
                      <wp:extent cx="1609090" cy="0"/>
                      <wp:effectExtent l="0" t="0" r="0" b="0"/>
                      <wp:docPr id="1807824469" name="Straight Connector 1807824469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81E9689" id="Straight Connector 1807824469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5543771" w14:textId="03011E3D" w:rsidR="00351FDF" w:rsidRDefault="002C47BA" w:rsidP="00D15B50">
            <w:pPr>
              <w:pStyle w:val="Subtitle"/>
            </w:pPr>
            <w:r>
              <w:tab/>
            </w:r>
          </w:p>
          <w:p w14:paraId="39D25368" w14:textId="6DD622C0" w:rsidR="002C47BA" w:rsidRPr="00E9713C" w:rsidRDefault="00990597" w:rsidP="002C47BA">
            <w:pPr>
              <w:pStyle w:val="Subtitle"/>
              <w:tabs>
                <w:tab w:val="left" w:pos="2652"/>
                <w:tab w:val="right" w:pos="3411"/>
              </w:tabs>
              <w:ind w:left="2652" w:hanging="2652"/>
              <w:rPr>
                <w:lang w:val="en-IN"/>
              </w:rPr>
            </w:pPr>
            <w:r>
              <w:rPr>
                <w:lang w:val="en-IN"/>
              </w:rPr>
              <w:t>Tools</w:t>
            </w:r>
            <w:r w:rsidR="00A06CBF" w:rsidRPr="00E9713C">
              <w:rPr>
                <w:lang w:val="en-IN"/>
              </w:rPr>
              <w:t xml:space="preserve"> </w:t>
            </w:r>
            <w:r w:rsidR="002C47BA" w:rsidRPr="00E9713C">
              <w:rPr>
                <w:lang w:val="en-IN"/>
              </w:rPr>
              <w:tab/>
            </w:r>
            <w:r w:rsidR="002C47BA" w:rsidRPr="00E9713C">
              <w:rPr>
                <w:lang w:val="en-IN"/>
              </w:rPr>
              <w:tab/>
            </w:r>
            <w:r w:rsidR="002C47BA" w:rsidRPr="002C4D08">
              <w:rPr>
                <w:noProof/>
                <w:color w:val="043D6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1" layoutInCell="1" allowOverlap="1" wp14:anchorId="0C822415" wp14:editId="5EA4C44A">
                      <wp:simplePos x="0" y="0"/>
                      <wp:positionH relativeFrom="page">
                        <wp:posOffset>3560445</wp:posOffset>
                      </wp:positionH>
                      <wp:positionV relativeFrom="paragraph">
                        <wp:posOffset>-713740</wp:posOffset>
                      </wp:positionV>
                      <wp:extent cx="2981960" cy="12764770"/>
                      <wp:effectExtent l="0" t="0" r="8890" b="0"/>
                      <wp:wrapNone/>
                      <wp:docPr id="41358188" name="Rectangle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1960" cy="127647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  <a:alpha val="50196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047DB0" id="Rectangle 1" o:spid="_x0000_s1026" alt="&quot;&quot;" style="position:absolute;margin-left:280.35pt;margin-top:-56.2pt;width:234.8pt;height:1005.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" fillcolor="#63b8f9 [1311]" stroked="f" strokeweight="1pt">
                      <v:fill opacity="32896f"/>
                      <w10:wrap anchorx="page"/>
                      <w10:anchorlock/>
                    </v:rect>
                  </w:pict>
                </mc:Fallback>
              </mc:AlternateContent>
            </w:r>
          </w:p>
          <w:p w14:paraId="0EA94B32" w14:textId="166F8DD5" w:rsidR="002C47BA" w:rsidRDefault="00990597" w:rsidP="002C47BA">
            <w:pPr>
              <w:pStyle w:val="Heading3"/>
              <w:rPr>
                <w:lang w:val="en-IN"/>
              </w:rPr>
            </w:pPr>
            <w:r>
              <w:rPr>
                <w:lang w:val="en-IN"/>
              </w:rPr>
              <w:t>Net Beans</w:t>
            </w:r>
          </w:p>
          <w:p w14:paraId="4665983E" w14:textId="0C47905C" w:rsidR="00990597" w:rsidRDefault="00990597" w:rsidP="00990597">
            <w:pPr>
              <w:rPr>
                <w:lang w:val="en-IN"/>
              </w:rPr>
            </w:pPr>
            <w:r>
              <w:rPr>
                <w:lang w:val="en-IN"/>
              </w:rPr>
              <w:t>Postmen</w:t>
            </w:r>
          </w:p>
          <w:p w14:paraId="4BCD6431" w14:textId="28416F39" w:rsidR="00990597" w:rsidRDefault="00990597" w:rsidP="00990597">
            <w:pPr>
              <w:rPr>
                <w:lang w:val="en-IN"/>
              </w:rPr>
            </w:pPr>
            <w:r>
              <w:rPr>
                <w:lang w:val="en-IN"/>
              </w:rPr>
              <w:t>Vs code</w:t>
            </w:r>
          </w:p>
          <w:p w14:paraId="58859961" w14:textId="77777777" w:rsidR="00990597" w:rsidRDefault="00990597" w:rsidP="00990597">
            <w:pPr>
              <w:rPr>
                <w:lang w:val="en-IN"/>
              </w:rPr>
            </w:pPr>
          </w:p>
          <w:p w14:paraId="7DE98786" w14:textId="77777777" w:rsidR="002B7921" w:rsidRPr="00990597" w:rsidRDefault="002B7921" w:rsidP="00990597">
            <w:pPr>
              <w:rPr>
                <w:lang w:val="en-IN"/>
              </w:rPr>
            </w:pPr>
          </w:p>
          <w:p w14:paraId="460491C4" w14:textId="2B208191" w:rsidR="00990597" w:rsidRDefault="007907A5" w:rsidP="00990597">
            <w:pPr>
              <w:rPr>
                <w:lang w:val="en-IN"/>
              </w:rPr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9176C33" wp14:editId="329E8FCF">
                      <wp:extent cx="1609090" cy="0"/>
                      <wp:effectExtent l="0" t="0" r="0" b="0"/>
                      <wp:docPr id="106931934" name="Straight Connector 106931934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6E2CB65" id="Straight Connector 106931934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0FEB6BF" w14:textId="77777777" w:rsidR="00990597" w:rsidRPr="00E9713C" w:rsidRDefault="00990597" w:rsidP="00990597">
            <w:pPr>
              <w:pStyle w:val="Subtitle"/>
              <w:tabs>
                <w:tab w:val="left" w:pos="2652"/>
                <w:tab w:val="right" w:pos="3411"/>
              </w:tabs>
              <w:ind w:left="2652" w:hanging="2652"/>
              <w:rPr>
                <w:lang w:val="en-IN"/>
              </w:rPr>
            </w:pPr>
            <w:r w:rsidRPr="00E9713C">
              <w:rPr>
                <w:lang w:val="en-IN"/>
              </w:rPr>
              <w:t>Personal info</w:t>
            </w:r>
            <w:r w:rsidRPr="00E9713C">
              <w:rPr>
                <w:lang w:val="en-IN"/>
              </w:rPr>
              <w:tab/>
            </w:r>
            <w:r w:rsidRPr="00E9713C">
              <w:rPr>
                <w:lang w:val="en-IN"/>
              </w:rPr>
              <w:tab/>
            </w:r>
            <w:r w:rsidRPr="002C4D08">
              <w:rPr>
                <w:noProof/>
                <w:color w:val="043D68"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4896" behindDoc="1" locked="1" layoutInCell="1" allowOverlap="1" wp14:anchorId="493A72BB" wp14:editId="5A3D5008">
                      <wp:simplePos x="0" y="0"/>
                      <wp:positionH relativeFrom="page">
                        <wp:posOffset>-173355</wp:posOffset>
                      </wp:positionH>
                      <wp:positionV relativeFrom="paragraph">
                        <wp:posOffset>-5572125</wp:posOffset>
                      </wp:positionV>
                      <wp:extent cx="2981960" cy="17230090"/>
                      <wp:effectExtent l="0" t="0" r="8890" b="0"/>
                      <wp:wrapNone/>
                      <wp:docPr id="14400148" name="Rectangle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1960" cy="172300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40000"/>
                                  <a:lumOff val="60000"/>
                                  <a:alpha val="50196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FFB1B6" id="Rectangle 1" o:spid="_x0000_s1026" alt="&quot;&quot;" style="position:absolute;margin-left:-13.65pt;margin-top:-438.75pt;width:234.8pt;height:1356.7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" fillcolor="#63b8f9 [1311]" stroked="f" strokeweight="1pt">
                      <v:fill opacity="32896f"/>
                      <w10:wrap anchorx="page"/>
                      <w10:anchorlock/>
                    </v:rect>
                  </w:pict>
                </mc:Fallback>
              </mc:AlternateContent>
            </w:r>
          </w:p>
          <w:p w14:paraId="46B57642" w14:textId="77777777" w:rsidR="00990597" w:rsidRPr="00E9713C" w:rsidRDefault="00990597" w:rsidP="00990597">
            <w:pPr>
              <w:rPr>
                <w:lang w:val="en-IN"/>
              </w:rPr>
            </w:pPr>
          </w:p>
          <w:p w14:paraId="3A8696A6" w14:textId="77777777" w:rsidR="00990597" w:rsidRPr="00E9713C" w:rsidRDefault="00990597" w:rsidP="00990597">
            <w:pPr>
              <w:pStyle w:val="Heading3"/>
              <w:rPr>
                <w:lang w:val="en-IN"/>
              </w:rPr>
            </w:pPr>
            <w:r w:rsidRPr="00E9713C">
              <w:rPr>
                <w:lang w:val="en-IN"/>
              </w:rPr>
              <w:t>Gender:  Male</w:t>
            </w:r>
          </w:p>
          <w:p w14:paraId="584E26FC" w14:textId="77777777" w:rsidR="00990597" w:rsidRPr="00E9713C" w:rsidRDefault="00990597" w:rsidP="00990597">
            <w:pPr>
              <w:pStyle w:val="Heading3"/>
              <w:rPr>
                <w:lang w:val="en-IN"/>
              </w:rPr>
            </w:pPr>
            <w:r w:rsidRPr="00E9713C">
              <w:rPr>
                <w:lang w:val="en-IN"/>
              </w:rPr>
              <w:t xml:space="preserve">Marrital status: Single </w:t>
            </w:r>
          </w:p>
          <w:p w14:paraId="44DA2D0A" w14:textId="77777777" w:rsidR="00990597" w:rsidRDefault="00990597" w:rsidP="00990597">
            <w:pPr>
              <w:rPr>
                <w:lang w:val="en-IN"/>
              </w:rPr>
            </w:pPr>
          </w:p>
          <w:p w14:paraId="794C0487" w14:textId="77777777" w:rsidR="002B7921" w:rsidRPr="00990597" w:rsidRDefault="002B7921" w:rsidP="00990597">
            <w:pPr>
              <w:rPr>
                <w:lang w:val="en-IN"/>
              </w:rPr>
            </w:pPr>
          </w:p>
          <w:p w14:paraId="2BE4E2EE" w14:textId="5235B9D5" w:rsidR="002C47BA" w:rsidRDefault="007907A5" w:rsidP="002C47BA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2270501" wp14:editId="5DF7F564">
                      <wp:extent cx="1609090" cy="0"/>
                      <wp:effectExtent l="0" t="0" r="0" b="0"/>
                      <wp:docPr id="2029665241" name="Straight Connector 2029665241" descr="Decorativ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909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8FA6A60" id="Straight Connector 202966524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26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" strokecolor="#043d68 [3215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0AF5989E" w14:textId="6E18215D" w:rsidR="002C47BA" w:rsidRPr="00C822BF" w:rsidRDefault="002234B5" w:rsidP="002C47BA">
            <w:pPr>
              <w:pStyle w:val="Subtitle"/>
            </w:pPr>
            <w:r w:rsidRPr="002234B5">
              <w:t>Declaration</w:t>
            </w:r>
          </w:p>
          <w:p w14:paraId="0AEC98BA" w14:textId="77777777" w:rsidR="002C47BA" w:rsidRPr="00E91344" w:rsidRDefault="002C47BA" w:rsidP="002C47BA"/>
          <w:p w14:paraId="31ABDB4F" w14:textId="2BB14C10" w:rsidR="002C47BA" w:rsidRDefault="00501CB9" w:rsidP="002C47BA">
            <w:pPr>
              <w:pStyle w:val="Heading3"/>
              <w:rPr>
                <w:lang w:val="en-IN"/>
              </w:rPr>
            </w:pPr>
            <w:r w:rsidRPr="00501CB9">
              <w:rPr>
                <w:lang w:val="en-IN"/>
              </w:rPr>
              <w:t>I do hereby declare that all the above furnished details are true to the best of my knowledge.</w:t>
            </w:r>
          </w:p>
          <w:p w14:paraId="5E5D9374" w14:textId="77777777" w:rsidR="00501CB9" w:rsidRDefault="00501CB9" w:rsidP="00501CB9">
            <w:pPr>
              <w:rPr>
                <w:lang w:val="en-IN"/>
              </w:rPr>
            </w:pPr>
          </w:p>
          <w:p w14:paraId="38B81EA4" w14:textId="4E976898" w:rsidR="009F1D31" w:rsidRDefault="009F1D31" w:rsidP="009F1D31">
            <w:pPr>
              <w:pStyle w:val="Heading3"/>
            </w:pPr>
            <w:r w:rsidRPr="009F1D31">
              <w:t>Signature</w:t>
            </w:r>
          </w:p>
          <w:p w14:paraId="5AF5AB71" w14:textId="09B26D76" w:rsidR="009F1D31" w:rsidRPr="009F1D31" w:rsidRDefault="009F1D31" w:rsidP="009F1D31">
            <w:pPr>
              <w:rPr>
                <w:lang w:val="it-IT"/>
              </w:rPr>
            </w:pPr>
            <w:r>
              <w:rPr>
                <w:lang w:val="it-IT"/>
              </w:rPr>
              <w:t>G. SivaSandeep</w:t>
            </w:r>
          </w:p>
          <w:p w14:paraId="1B713098" w14:textId="77777777" w:rsidR="002C47BA" w:rsidRDefault="002C47BA" w:rsidP="002C47BA"/>
          <w:p w14:paraId="36DE4DB1" w14:textId="63FC7BCC" w:rsidR="003E4984" w:rsidRPr="00D15B50" w:rsidRDefault="003E4984" w:rsidP="002C47BA">
            <w:pPr>
              <w:rPr>
                <w:lang w:val="en-IN"/>
              </w:rPr>
            </w:pPr>
          </w:p>
        </w:tc>
      </w:tr>
    </w:tbl>
    <w:p w14:paraId="75B33AE1" w14:textId="77777777" w:rsidR="00871DB8" w:rsidRPr="002C4D08" w:rsidRDefault="00871DB8" w:rsidP="006D0785">
      <w:pPr>
        <w:rPr>
          <w:color w:val="043D68"/>
        </w:rPr>
      </w:pPr>
    </w:p>
    <w:sectPr w:rsidR="00871DB8" w:rsidRPr="002C4D08" w:rsidSect="00AB74C5">
      <w:pgSz w:w="12240" w:h="15840" w:code="1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C6C6E" w14:textId="77777777" w:rsidR="000E5C08" w:rsidRDefault="000E5C08" w:rsidP="00AA35A8">
      <w:pPr>
        <w:spacing w:line="240" w:lineRule="auto"/>
      </w:pPr>
      <w:r>
        <w:separator/>
      </w:r>
    </w:p>
  </w:endnote>
  <w:endnote w:type="continuationSeparator" w:id="0">
    <w:p w14:paraId="2247343A" w14:textId="77777777" w:rsidR="000E5C08" w:rsidRDefault="000E5C08" w:rsidP="00AA35A8">
      <w:pPr>
        <w:spacing w:line="240" w:lineRule="auto"/>
      </w:pPr>
      <w:r>
        <w:continuationSeparator/>
      </w:r>
    </w:p>
  </w:endnote>
  <w:endnote w:type="continuationNotice" w:id="1">
    <w:p w14:paraId="6AA57F81" w14:textId="77777777" w:rsidR="000E5C08" w:rsidRDefault="000E5C0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54B98" w14:textId="77777777" w:rsidR="000E5C08" w:rsidRDefault="000E5C08" w:rsidP="00AA35A8">
      <w:pPr>
        <w:spacing w:line="240" w:lineRule="auto"/>
      </w:pPr>
      <w:r>
        <w:separator/>
      </w:r>
    </w:p>
  </w:footnote>
  <w:footnote w:type="continuationSeparator" w:id="0">
    <w:p w14:paraId="3C0E9FCB" w14:textId="77777777" w:rsidR="000E5C08" w:rsidRDefault="000E5C08" w:rsidP="00AA35A8">
      <w:pPr>
        <w:spacing w:line="240" w:lineRule="auto"/>
      </w:pPr>
      <w:r>
        <w:continuationSeparator/>
      </w:r>
    </w:p>
  </w:footnote>
  <w:footnote w:type="continuationNotice" w:id="1">
    <w:p w14:paraId="77A14F10" w14:textId="77777777" w:rsidR="000E5C08" w:rsidRDefault="000E5C0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4.4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6" type="#_x0000_t75" style="width:13.8pt;height:13.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numPicBullet w:numPicBulletId="2">
    <w:pict>
      <v:shape id="_x0000_i1037" type="#_x0000_t75" alt="Smart Phone with solid fill" style="width:8.4pt;height:1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" o:bullet="t">
        <v:imagedata r:id="rId3" o:title="" cropleft="-15185f" cropright="-15185f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B325A1"/>
    <w:multiLevelType w:val="hybridMultilevel"/>
    <w:tmpl w:val="B5483C30"/>
    <w:lvl w:ilvl="0" w:tplc="7FC8878A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7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1"/>
  </w:num>
  <w:num w:numId="2" w16cid:durableId="1633823338">
    <w:abstractNumId w:val="19"/>
  </w:num>
  <w:num w:numId="3" w16cid:durableId="1835339782">
    <w:abstractNumId w:val="13"/>
  </w:num>
  <w:num w:numId="4" w16cid:durableId="879703970">
    <w:abstractNumId w:val="14"/>
  </w:num>
  <w:num w:numId="5" w16cid:durableId="27066385">
    <w:abstractNumId w:val="18"/>
  </w:num>
  <w:num w:numId="6" w16cid:durableId="629288324">
    <w:abstractNumId w:val="15"/>
  </w:num>
  <w:num w:numId="7" w16cid:durableId="2102947809">
    <w:abstractNumId w:val="17"/>
  </w:num>
  <w:num w:numId="8" w16cid:durableId="1044523296">
    <w:abstractNumId w:val="16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  <w:num w:numId="22" w16cid:durableId="21049835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3073">
      <o:colormru v:ext="edit" colors="#fffaeb,#e9ffdd,#f5ffef,white,#f3fa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66"/>
    <w:rsid w:val="0000066A"/>
    <w:rsid w:val="00005B21"/>
    <w:rsid w:val="0000752A"/>
    <w:rsid w:val="00007935"/>
    <w:rsid w:val="00010E8B"/>
    <w:rsid w:val="00016465"/>
    <w:rsid w:val="0002117C"/>
    <w:rsid w:val="00027A2D"/>
    <w:rsid w:val="00033263"/>
    <w:rsid w:val="000334C1"/>
    <w:rsid w:val="00036894"/>
    <w:rsid w:val="00053066"/>
    <w:rsid w:val="000767C7"/>
    <w:rsid w:val="000869C5"/>
    <w:rsid w:val="000873F6"/>
    <w:rsid w:val="000A185A"/>
    <w:rsid w:val="000B286F"/>
    <w:rsid w:val="000B4F79"/>
    <w:rsid w:val="000C2B44"/>
    <w:rsid w:val="000D134B"/>
    <w:rsid w:val="000E4E79"/>
    <w:rsid w:val="000E5C08"/>
    <w:rsid w:val="000F039F"/>
    <w:rsid w:val="0010041D"/>
    <w:rsid w:val="0010122B"/>
    <w:rsid w:val="0010486B"/>
    <w:rsid w:val="001125D5"/>
    <w:rsid w:val="00124ED6"/>
    <w:rsid w:val="00136B3E"/>
    <w:rsid w:val="001420BE"/>
    <w:rsid w:val="00153576"/>
    <w:rsid w:val="0016704D"/>
    <w:rsid w:val="00167789"/>
    <w:rsid w:val="00183742"/>
    <w:rsid w:val="00192917"/>
    <w:rsid w:val="00194704"/>
    <w:rsid w:val="0019639A"/>
    <w:rsid w:val="001B02FF"/>
    <w:rsid w:val="001B160B"/>
    <w:rsid w:val="001D477D"/>
    <w:rsid w:val="001D485B"/>
    <w:rsid w:val="001D76FA"/>
    <w:rsid w:val="001E6248"/>
    <w:rsid w:val="001E657F"/>
    <w:rsid w:val="001E6F55"/>
    <w:rsid w:val="001F2C20"/>
    <w:rsid w:val="001F3395"/>
    <w:rsid w:val="00203213"/>
    <w:rsid w:val="00204AFC"/>
    <w:rsid w:val="002234B5"/>
    <w:rsid w:val="002236D5"/>
    <w:rsid w:val="0023296F"/>
    <w:rsid w:val="0023637B"/>
    <w:rsid w:val="00243756"/>
    <w:rsid w:val="002500E9"/>
    <w:rsid w:val="0027193E"/>
    <w:rsid w:val="00275135"/>
    <w:rsid w:val="002812AD"/>
    <w:rsid w:val="00283103"/>
    <w:rsid w:val="00284246"/>
    <w:rsid w:val="00293660"/>
    <w:rsid w:val="002966D6"/>
    <w:rsid w:val="002A3201"/>
    <w:rsid w:val="002A55F6"/>
    <w:rsid w:val="002A5A33"/>
    <w:rsid w:val="002A7891"/>
    <w:rsid w:val="002B51DB"/>
    <w:rsid w:val="002B6792"/>
    <w:rsid w:val="002B7921"/>
    <w:rsid w:val="002C47BA"/>
    <w:rsid w:val="002C4D08"/>
    <w:rsid w:val="002C4E0C"/>
    <w:rsid w:val="002C774A"/>
    <w:rsid w:val="002C7C6F"/>
    <w:rsid w:val="002D4007"/>
    <w:rsid w:val="002D507D"/>
    <w:rsid w:val="002E7306"/>
    <w:rsid w:val="002F2259"/>
    <w:rsid w:val="002F3164"/>
    <w:rsid w:val="003070E0"/>
    <w:rsid w:val="00310607"/>
    <w:rsid w:val="003170D4"/>
    <w:rsid w:val="00321588"/>
    <w:rsid w:val="00323533"/>
    <w:rsid w:val="003270FC"/>
    <w:rsid w:val="00331DCE"/>
    <w:rsid w:val="00334FEA"/>
    <w:rsid w:val="00350F9C"/>
    <w:rsid w:val="00351FDF"/>
    <w:rsid w:val="00352A17"/>
    <w:rsid w:val="00353842"/>
    <w:rsid w:val="00357E3C"/>
    <w:rsid w:val="00374187"/>
    <w:rsid w:val="00381CE6"/>
    <w:rsid w:val="003877F8"/>
    <w:rsid w:val="00391BEA"/>
    <w:rsid w:val="003929DB"/>
    <w:rsid w:val="00395AF4"/>
    <w:rsid w:val="003965A9"/>
    <w:rsid w:val="003B4AEF"/>
    <w:rsid w:val="003B7F92"/>
    <w:rsid w:val="003C1609"/>
    <w:rsid w:val="003C7645"/>
    <w:rsid w:val="003E2525"/>
    <w:rsid w:val="003E4984"/>
    <w:rsid w:val="003F0549"/>
    <w:rsid w:val="003F6439"/>
    <w:rsid w:val="004053FF"/>
    <w:rsid w:val="00415CF3"/>
    <w:rsid w:val="00426F61"/>
    <w:rsid w:val="00432353"/>
    <w:rsid w:val="00432845"/>
    <w:rsid w:val="00435BA1"/>
    <w:rsid w:val="00447CA5"/>
    <w:rsid w:val="00453A7B"/>
    <w:rsid w:val="00454F31"/>
    <w:rsid w:val="00457ADE"/>
    <w:rsid w:val="00463600"/>
    <w:rsid w:val="00464B92"/>
    <w:rsid w:val="00470C8E"/>
    <w:rsid w:val="00481132"/>
    <w:rsid w:val="004860D9"/>
    <w:rsid w:val="00490600"/>
    <w:rsid w:val="004909EF"/>
    <w:rsid w:val="00492B29"/>
    <w:rsid w:val="00492B9A"/>
    <w:rsid w:val="004936B2"/>
    <w:rsid w:val="004A1426"/>
    <w:rsid w:val="004A28EA"/>
    <w:rsid w:val="004C1032"/>
    <w:rsid w:val="004D63EA"/>
    <w:rsid w:val="004E1E42"/>
    <w:rsid w:val="004E55E9"/>
    <w:rsid w:val="0050044F"/>
    <w:rsid w:val="00501CB9"/>
    <w:rsid w:val="00504E47"/>
    <w:rsid w:val="005133D7"/>
    <w:rsid w:val="00513926"/>
    <w:rsid w:val="0052315F"/>
    <w:rsid w:val="00524297"/>
    <w:rsid w:val="00537559"/>
    <w:rsid w:val="00541E86"/>
    <w:rsid w:val="00563BEA"/>
    <w:rsid w:val="00571781"/>
    <w:rsid w:val="00574DB0"/>
    <w:rsid w:val="00580106"/>
    <w:rsid w:val="00591015"/>
    <w:rsid w:val="005A1C94"/>
    <w:rsid w:val="005A6F8D"/>
    <w:rsid w:val="005B2E8D"/>
    <w:rsid w:val="005B4861"/>
    <w:rsid w:val="005C0483"/>
    <w:rsid w:val="005D4157"/>
    <w:rsid w:val="005E0FB7"/>
    <w:rsid w:val="005E5827"/>
    <w:rsid w:val="005F5EF3"/>
    <w:rsid w:val="00605BCE"/>
    <w:rsid w:val="00612BD7"/>
    <w:rsid w:val="00625573"/>
    <w:rsid w:val="00626B3C"/>
    <w:rsid w:val="00643F4B"/>
    <w:rsid w:val="00644359"/>
    <w:rsid w:val="00656A03"/>
    <w:rsid w:val="00676B73"/>
    <w:rsid w:val="00690FD8"/>
    <w:rsid w:val="00694C3D"/>
    <w:rsid w:val="0069541B"/>
    <w:rsid w:val="006A06A5"/>
    <w:rsid w:val="006A1E18"/>
    <w:rsid w:val="006A20E6"/>
    <w:rsid w:val="006A37C0"/>
    <w:rsid w:val="006A5A85"/>
    <w:rsid w:val="006A6ABA"/>
    <w:rsid w:val="006C3501"/>
    <w:rsid w:val="006C6B3A"/>
    <w:rsid w:val="006C7F5A"/>
    <w:rsid w:val="006D0785"/>
    <w:rsid w:val="006E5DF8"/>
    <w:rsid w:val="006F5992"/>
    <w:rsid w:val="006F72D9"/>
    <w:rsid w:val="006F7EC5"/>
    <w:rsid w:val="007129B4"/>
    <w:rsid w:val="00720401"/>
    <w:rsid w:val="007209B5"/>
    <w:rsid w:val="00746B0A"/>
    <w:rsid w:val="00752A04"/>
    <w:rsid w:val="007543E8"/>
    <w:rsid w:val="0077153E"/>
    <w:rsid w:val="00775C29"/>
    <w:rsid w:val="00787B2C"/>
    <w:rsid w:val="0079001A"/>
    <w:rsid w:val="007907A5"/>
    <w:rsid w:val="00791376"/>
    <w:rsid w:val="00791C5D"/>
    <w:rsid w:val="007A269D"/>
    <w:rsid w:val="007B1DCC"/>
    <w:rsid w:val="007B3DC6"/>
    <w:rsid w:val="007B4FF4"/>
    <w:rsid w:val="007B5D6F"/>
    <w:rsid w:val="007C032E"/>
    <w:rsid w:val="007C0C3E"/>
    <w:rsid w:val="007D7F15"/>
    <w:rsid w:val="007E0452"/>
    <w:rsid w:val="007E36D5"/>
    <w:rsid w:val="007E47A0"/>
    <w:rsid w:val="007E61F3"/>
    <w:rsid w:val="007F7172"/>
    <w:rsid w:val="00812A11"/>
    <w:rsid w:val="00817D53"/>
    <w:rsid w:val="00822AAD"/>
    <w:rsid w:val="008271AB"/>
    <w:rsid w:val="00831977"/>
    <w:rsid w:val="0083291E"/>
    <w:rsid w:val="00865D5F"/>
    <w:rsid w:val="00871DB8"/>
    <w:rsid w:val="0087556D"/>
    <w:rsid w:val="00887E05"/>
    <w:rsid w:val="00890490"/>
    <w:rsid w:val="00893057"/>
    <w:rsid w:val="008A171A"/>
    <w:rsid w:val="008A32A5"/>
    <w:rsid w:val="008A4025"/>
    <w:rsid w:val="008A432D"/>
    <w:rsid w:val="008B7411"/>
    <w:rsid w:val="008C6FDE"/>
    <w:rsid w:val="008D71D1"/>
    <w:rsid w:val="008F180B"/>
    <w:rsid w:val="008F48B9"/>
    <w:rsid w:val="008F6BC6"/>
    <w:rsid w:val="008F7292"/>
    <w:rsid w:val="009016C2"/>
    <w:rsid w:val="009049BC"/>
    <w:rsid w:val="0091251D"/>
    <w:rsid w:val="00916960"/>
    <w:rsid w:val="00917064"/>
    <w:rsid w:val="009230A7"/>
    <w:rsid w:val="00933B12"/>
    <w:rsid w:val="00937A63"/>
    <w:rsid w:val="0094162F"/>
    <w:rsid w:val="0094372F"/>
    <w:rsid w:val="009505A7"/>
    <w:rsid w:val="0095501D"/>
    <w:rsid w:val="00956B80"/>
    <w:rsid w:val="0096304F"/>
    <w:rsid w:val="009660CE"/>
    <w:rsid w:val="009731EA"/>
    <w:rsid w:val="009809EE"/>
    <w:rsid w:val="00990597"/>
    <w:rsid w:val="0099108A"/>
    <w:rsid w:val="00993FF9"/>
    <w:rsid w:val="009A7F3F"/>
    <w:rsid w:val="009C4DEE"/>
    <w:rsid w:val="009D646A"/>
    <w:rsid w:val="009F1D31"/>
    <w:rsid w:val="009F61BE"/>
    <w:rsid w:val="009F765C"/>
    <w:rsid w:val="00A01DDE"/>
    <w:rsid w:val="00A06CBF"/>
    <w:rsid w:val="00A20EF6"/>
    <w:rsid w:val="00A3726F"/>
    <w:rsid w:val="00A379B4"/>
    <w:rsid w:val="00A4248D"/>
    <w:rsid w:val="00A616A5"/>
    <w:rsid w:val="00A633B0"/>
    <w:rsid w:val="00A718B6"/>
    <w:rsid w:val="00A7575A"/>
    <w:rsid w:val="00A806F9"/>
    <w:rsid w:val="00A914F6"/>
    <w:rsid w:val="00A9291E"/>
    <w:rsid w:val="00A93FE8"/>
    <w:rsid w:val="00A96889"/>
    <w:rsid w:val="00AA1166"/>
    <w:rsid w:val="00AA35A8"/>
    <w:rsid w:val="00AA37B2"/>
    <w:rsid w:val="00AA51F5"/>
    <w:rsid w:val="00AA530F"/>
    <w:rsid w:val="00AB4531"/>
    <w:rsid w:val="00AB608C"/>
    <w:rsid w:val="00AB74C5"/>
    <w:rsid w:val="00AC060E"/>
    <w:rsid w:val="00AD0C8E"/>
    <w:rsid w:val="00AE562D"/>
    <w:rsid w:val="00AE7533"/>
    <w:rsid w:val="00AF08C3"/>
    <w:rsid w:val="00AF16F0"/>
    <w:rsid w:val="00AF33DC"/>
    <w:rsid w:val="00B20F64"/>
    <w:rsid w:val="00B24625"/>
    <w:rsid w:val="00B42685"/>
    <w:rsid w:val="00B45879"/>
    <w:rsid w:val="00B5182F"/>
    <w:rsid w:val="00B52E49"/>
    <w:rsid w:val="00B535AD"/>
    <w:rsid w:val="00B5567F"/>
    <w:rsid w:val="00B71DCD"/>
    <w:rsid w:val="00B75292"/>
    <w:rsid w:val="00B82CC9"/>
    <w:rsid w:val="00B8453F"/>
    <w:rsid w:val="00B85473"/>
    <w:rsid w:val="00B919B4"/>
    <w:rsid w:val="00B91D61"/>
    <w:rsid w:val="00B9579A"/>
    <w:rsid w:val="00B9723F"/>
    <w:rsid w:val="00BA3205"/>
    <w:rsid w:val="00BB03D4"/>
    <w:rsid w:val="00BB0622"/>
    <w:rsid w:val="00BB2D1A"/>
    <w:rsid w:val="00BC42B7"/>
    <w:rsid w:val="00BD2469"/>
    <w:rsid w:val="00BE0F40"/>
    <w:rsid w:val="00BE5968"/>
    <w:rsid w:val="00BF7216"/>
    <w:rsid w:val="00C040D8"/>
    <w:rsid w:val="00C06A12"/>
    <w:rsid w:val="00C14A5F"/>
    <w:rsid w:val="00C16881"/>
    <w:rsid w:val="00C25E26"/>
    <w:rsid w:val="00C272EB"/>
    <w:rsid w:val="00C31D63"/>
    <w:rsid w:val="00C36C07"/>
    <w:rsid w:val="00C44879"/>
    <w:rsid w:val="00C62102"/>
    <w:rsid w:val="00C62E97"/>
    <w:rsid w:val="00C64086"/>
    <w:rsid w:val="00C67454"/>
    <w:rsid w:val="00C8154C"/>
    <w:rsid w:val="00C81645"/>
    <w:rsid w:val="00C94EA7"/>
    <w:rsid w:val="00C97DDD"/>
    <w:rsid w:val="00CA06CB"/>
    <w:rsid w:val="00CA1FEC"/>
    <w:rsid w:val="00CA5877"/>
    <w:rsid w:val="00CA61BE"/>
    <w:rsid w:val="00CB3E40"/>
    <w:rsid w:val="00CB75F3"/>
    <w:rsid w:val="00CC05BB"/>
    <w:rsid w:val="00CC2D2B"/>
    <w:rsid w:val="00CE2779"/>
    <w:rsid w:val="00CE5E03"/>
    <w:rsid w:val="00CF22B3"/>
    <w:rsid w:val="00D009E3"/>
    <w:rsid w:val="00D00CD9"/>
    <w:rsid w:val="00D01053"/>
    <w:rsid w:val="00D04B6B"/>
    <w:rsid w:val="00D07B45"/>
    <w:rsid w:val="00D10166"/>
    <w:rsid w:val="00D13172"/>
    <w:rsid w:val="00D15AAE"/>
    <w:rsid w:val="00D15B50"/>
    <w:rsid w:val="00D21BB5"/>
    <w:rsid w:val="00D22971"/>
    <w:rsid w:val="00D24B5F"/>
    <w:rsid w:val="00D251B8"/>
    <w:rsid w:val="00D349DF"/>
    <w:rsid w:val="00D3676C"/>
    <w:rsid w:val="00D470AA"/>
    <w:rsid w:val="00D51EA8"/>
    <w:rsid w:val="00D60B19"/>
    <w:rsid w:val="00D85EA8"/>
    <w:rsid w:val="00D86385"/>
    <w:rsid w:val="00D95726"/>
    <w:rsid w:val="00D96A59"/>
    <w:rsid w:val="00DA1729"/>
    <w:rsid w:val="00DA4357"/>
    <w:rsid w:val="00DA4B7F"/>
    <w:rsid w:val="00DB472D"/>
    <w:rsid w:val="00DD6ECC"/>
    <w:rsid w:val="00DD6F2B"/>
    <w:rsid w:val="00DE074A"/>
    <w:rsid w:val="00DE485F"/>
    <w:rsid w:val="00DE5F88"/>
    <w:rsid w:val="00DF2298"/>
    <w:rsid w:val="00DF30B7"/>
    <w:rsid w:val="00E067BA"/>
    <w:rsid w:val="00E07C52"/>
    <w:rsid w:val="00E157E3"/>
    <w:rsid w:val="00E17E98"/>
    <w:rsid w:val="00E26F2A"/>
    <w:rsid w:val="00E314C9"/>
    <w:rsid w:val="00E360EA"/>
    <w:rsid w:val="00E473AE"/>
    <w:rsid w:val="00E510D2"/>
    <w:rsid w:val="00E547A9"/>
    <w:rsid w:val="00E570A5"/>
    <w:rsid w:val="00E654BE"/>
    <w:rsid w:val="00E73F8D"/>
    <w:rsid w:val="00E77096"/>
    <w:rsid w:val="00E77780"/>
    <w:rsid w:val="00E80F0F"/>
    <w:rsid w:val="00E814ED"/>
    <w:rsid w:val="00E85230"/>
    <w:rsid w:val="00E91344"/>
    <w:rsid w:val="00E94B45"/>
    <w:rsid w:val="00E954A5"/>
    <w:rsid w:val="00E96673"/>
    <w:rsid w:val="00E9713C"/>
    <w:rsid w:val="00EB20A4"/>
    <w:rsid w:val="00EB74E8"/>
    <w:rsid w:val="00EC0F79"/>
    <w:rsid w:val="00EC2631"/>
    <w:rsid w:val="00ED0739"/>
    <w:rsid w:val="00ED0A53"/>
    <w:rsid w:val="00EE15F3"/>
    <w:rsid w:val="00EF22EF"/>
    <w:rsid w:val="00F02E99"/>
    <w:rsid w:val="00F055F4"/>
    <w:rsid w:val="00F14EF2"/>
    <w:rsid w:val="00F215B6"/>
    <w:rsid w:val="00F30552"/>
    <w:rsid w:val="00F3067F"/>
    <w:rsid w:val="00F40BD0"/>
    <w:rsid w:val="00F419C0"/>
    <w:rsid w:val="00F46BDB"/>
    <w:rsid w:val="00F64FA2"/>
    <w:rsid w:val="00F67416"/>
    <w:rsid w:val="00F755FF"/>
    <w:rsid w:val="00F778AA"/>
    <w:rsid w:val="00F82744"/>
    <w:rsid w:val="00F936D6"/>
    <w:rsid w:val="00FA5988"/>
    <w:rsid w:val="00FB73B2"/>
    <w:rsid w:val="00FC72AA"/>
    <w:rsid w:val="00FD56F7"/>
    <w:rsid w:val="00FD73C5"/>
    <w:rsid w:val="00FE6773"/>
    <w:rsid w:val="00FF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>
      <o:colormru v:ext="edit" colors="#fffaeb,#e9ffdd,#f5ffef,white,#f3faff"/>
    </o:shapedefaults>
    <o:shapelayout v:ext="edit">
      <o:idmap v:ext="edit" data="2"/>
    </o:shapelayout>
  </w:shapeDefaults>
  <w:decimalSymbol w:val="."/>
  <w:listSeparator w:val=","/>
  <w14:docId w14:val="4E304E9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26F"/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 w:line="240" w:lineRule="auto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 w:line="240" w:lineRule="auto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142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sv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vas\AppData\Roaming\Microsoft\Templates\Simple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8CBAB811EDF4EA2A5714F040C6A8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5F7FB-D7F3-43DB-8E51-F1CA93E9E76C}"/>
      </w:docPartPr>
      <w:docPartBody>
        <w:p w:rsidR="002F2B16" w:rsidRDefault="004E5B66">
          <w:pPr>
            <w:pStyle w:val="38CBAB811EDF4EA2A5714F040C6A83B4"/>
          </w:pPr>
          <w:r w:rsidRPr="002C4D08">
            <w:t>OBJECTIVE</w:t>
          </w:r>
        </w:p>
      </w:docPartBody>
    </w:docPart>
    <w:docPart>
      <w:docPartPr>
        <w:name w:val="7E5DC77ACE1C47DA8A7E9A50AE00D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C03EF-12AC-47D2-837D-BC63F5273F42}"/>
      </w:docPartPr>
      <w:docPartBody>
        <w:p w:rsidR="002F2B16" w:rsidRDefault="004E5B66">
          <w:pPr>
            <w:pStyle w:val="7E5DC77ACE1C47DA8A7E9A50AE00DD77"/>
          </w:pPr>
          <w:r w:rsidRPr="001540E8">
            <w:t>Contact</w:t>
          </w:r>
        </w:p>
      </w:docPartBody>
    </w:docPart>
    <w:docPart>
      <w:docPartPr>
        <w:name w:val="6C721398E9814112A1940D303BBF9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02F136-E0D2-4C1E-8300-A2B30D69DC25}"/>
      </w:docPartPr>
      <w:docPartBody>
        <w:p w:rsidR="002F2B16" w:rsidRDefault="004E5B66">
          <w:pPr>
            <w:pStyle w:val="6C721398E9814112A1940D303BBF964B"/>
          </w:pPr>
          <w:r w:rsidRPr="00351FDF">
            <w:t>EDUCATION</w:t>
          </w:r>
        </w:p>
      </w:docPartBody>
    </w:docPart>
    <w:docPart>
      <w:docPartPr>
        <w:name w:val="2AF30E6F574B448E877828E15DEE0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38657-D17D-437A-BE85-91C75841BC7C}"/>
      </w:docPartPr>
      <w:docPartBody>
        <w:p w:rsidR="002E05F0" w:rsidRDefault="004E5B66" w:rsidP="004E5B66">
          <w:pPr>
            <w:pStyle w:val="2AF30E6F574B448E877828E15DEE086E"/>
          </w:pPr>
          <w:r w:rsidRPr="00CF2BE7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44"/>
    <w:rsid w:val="00186DCE"/>
    <w:rsid w:val="002E05F0"/>
    <w:rsid w:val="002E6444"/>
    <w:rsid w:val="002F2B16"/>
    <w:rsid w:val="0041247F"/>
    <w:rsid w:val="004E5B66"/>
    <w:rsid w:val="006518E5"/>
    <w:rsid w:val="008B1226"/>
    <w:rsid w:val="00B14E42"/>
    <w:rsid w:val="00D50703"/>
    <w:rsid w:val="00D9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CBAB811EDF4EA2A5714F040C6A83B4">
    <w:name w:val="38CBAB811EDF4EA2A5714F040C6A83B4"/>
  </w:style>
  <w:style w:type="paragraph" w:customStyle="1" w:styleId="7E5DC77ACE1C47DA8A7E9A50AE00DD77">
    <w:name w:val="7E5DC77ACE1C47DA8A7E9A50AE00DD77"/>
  </w:style>
  <w:style w:type="paragraph" w:customStyle="1" w:styleId="6C721398E9814112A1940D303BBF964B">
    <w:name w:val="6C721398E9814112A1940D303BBF964B"/>
  </w:style>
  <w:style w:type="paragraph" w:customStyle="1" w:styleId="2AF30E6F574B448E877828E15DEE086E">
    <w:name w:val="2AF30E6F574B448E877828E15DEE086E"/>
    <w:rsid w:val="004E5B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5096CFC-93AE-4516-98C2-08D811E078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FCF9E5-1071-4C3D-AA44-7E8B97CFD0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949AC9-09B6-410F-BCB1-38C226FEB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3ACD3A-016A-4DA1-BDB8-A4D0D5066F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UIUX designer resume.dotx</Template>
  <TotalTime>0</TotalTime>
  <Pages>2</Pages>
  <Words>645</Words>
  <Characters>3679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2023-08-01T09:19:00Z</dcterms:created>
  <dcterms:modified xsi:type="dcterms:W3CDTF">2023-08-01T09:19:00Z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