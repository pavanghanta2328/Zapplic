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9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1"/>
        <w:gridCol w:w="229"/>
        <w:gridCol w:w="1690"/>
        <w:gridCol w:w="173"/>
        <w:gridCol w:w="3897"/>
        <w:gridCol w:w="1330"/>
        <w:gridCol w:w="160"/>
        <w:gridCol w:w="5387"/>
      </w:tblGrid>
      <w:tr w:rsidR="00FC41BA" w14:paraId="65500629" w14:textId="77777777" w:rsidTr="00316545">
        <w:trPr>
          <w:gridAfter w:val="1"/>
          <w:wAfter w:w="5387" w:type="dxa"/>
          <w:cantSplit/>
          <w:trHeight w:val="535"/>
          <w:tblHeader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800000"/>
          </w:tcPr>
          <w:p w14:paraId="623792BA" w14:textId="77777777" w:rsidR="000E5E7C" w:rsidRDefault="000E5E7C" w:rsidP="001563E4">
            <w:pPr>
              <w:pStyle w:val="Gliederungspunkt"/>
              <w:ind w:left="0" w:right="-39"/>
              <w:rPr>
                <w:rFonts w:ascii="Arial Black" w:hAnsi="Arial Black"/>
                <w:color w:val="FFFFFF"/>
                <w:sz w:val="30"/>
                <w:lang w:val="en-GB"/>
              </w:rPr>
            </w:pPr>
            <w:r>
              <w:rPr>
                <w:rFonts w:ascii="Arial Black" w:hAnsi="Arial Black" w:hint="eastAsia"/>
                <w:color w:val="FFFFFF"/>
                <w:sz w:val="30"/>
                <w:lang w:val="en-GB" w:eastAsia="zh-CN"/>
              </w:rPr>
              <w:t>C</w:t>
            </w:r>
            <w:r>
              <w:rPr>
                <w:rFonts w:ascii="Arial Black" w:hAnsi="Arial Black"/>
                <w:color w:val="FFFFFF"/>
                <w:sz w:val="30"/>
                <w:lang w:val="en-GB"/>
              </w:rPr>
              <w:t>URRICULUM</w:t>
            </w:r>
          </w:p>
          <w:p w14:paraId="0904E189" w14:textId="77777777" w:rsidR="000E5E7C" w:rsidRDefault="000E5E7C" w:rsidP="001563E4">
            <w:pPr>
              <w:pStyle w:val="Gliederungspunkt"/>
              <w:ind w:left="0" w:right="-39"/>
              <w:rPr>
                <w:rFonts w:ascii="Arial Black" w:hAnsi="Arial Black"/>
                <w:color w:val="FFFFFF"/>
                <w:sz w:val="30"/>
                <w:lang w:val="en-US"/>
              </w:rPr>
            </w:pPr>
            <w:r>
              <w:rPr>
                <w:rFonts w:ascii="Arial Black" w:hAnsi="Arial Black"/>
                <w:color w:val="FFFFFF"/>
                <w:sz w:val="30"/>
                <w:lang w:val="en-GB"/>
              </w:rPr>
              <w:t>VITAE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800000"/>
          </w:tcPr>
          <w:p w14:paraId="1B4CF0D4" w14:textId="77777777" w:rsidR="00FC41BA" w:rsidRDefault="00FC41BA">
            <w:pPr>
              <w:pStyle w:val="Gliederungspunkt"/>
              <w:ind w:left="180" w:right="-39"/>
              <w:rPr>
                <w:rFonts w:ascii="Arial" w:hAnsi="Arial"/>
                <w:color w:val="FFFFFF"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71BFC75C" w14:textId="77777777" w:rsidR="00FC41BA" w:rsidRDefault="00FC41BA">
            <w:pPr>
              <w:pStyle w:val="BodyText"/>
              <w:ind w:left="200" w:right="-70"/>
              <w:rPr>
                <w:rFonts w:ascii="Arial" w:hAnsi="Arial"/>
                <w:lang w:val="en-US"/>
              </w:rPr>
            </w:pPr>
          </w:p>
        </w:tc>
      </w:tr>
      <w:tr w:rsidR="00FC41BA" w14:paraId="7A57C782" w14:textId="77777777" w:rsidTr="00316545">
        <w:trPr>
          <w:gridAfter w:val="1"/>
          <w:wAfter w:w="5387" w:type="dxa"/>
          <w:cantSplit/>
          <w:trHeight w:val="101"/>
          <w:tblHeader/>
        </w:trPr>
        <w:tc>
          <w:tcPr>
            <w:tcW w:w="3081" w:type="dxa"/>
            <w:tcBorders>
              <w:left w:val="single" w:sz="6" w:space="0" w:color="800000"/>
              <w:bottom w:val="single" w:sz="8" w:space="0" w:color="800000"/>
            </w:tcBorders>
            <w:shd w:val="clear" w:color="auto" w:fill="800000"/>
          </w:tcPr>
          <w:p w14:paraId="4A0948E8" w14:textId="77777777" w:rsidR="00FC41BA" w:rsidRDefault="00FC41BA">
            <w:pPr>
              <w:pStyle w:val="Gliederungspunkt"/>
              <w:ind w:left="180" w:right="-39"/>
              <w:rPr>
                <w:rFonts w:ascii="Arial" w:hAnsi="Arial"/>
                <w:color w:val="FFFFFF"/>
                <w:sz w:val="18"/>
                <w:lang w:val="en-US"/>
              </w:rPr>
            </w:pPr>
          </w:p>
        </w:tc>
        <w:tc>
          <w:tcPr>
            <w:tcW w:w="229" w:type="dxa"/>
            <w:tcBorders>
              <w:bottom w:val="single" w:sz="8" w:space="0" w:color="800000"/>
              <w:right w:val="single" w:sz="4" w:space="0" w:color="800000"/>
            </w:tcBorders>
            <w:shd w:val="clear" w:color="auto" w:fill="800000"/>
          </w:tcPr>
          <w:p w14:paraId="613EC957" w14:textId="77777777" w:rsidR="00FC41BA" w:rsidRDefault="00FC41BA">
            <w:pPr>
              <w:pStyle w:val="Gliederungspunkt"/>
              <w:ind w:left="180" w:right="-39"/>
              <w:rPr>
                <w:rFonts w:ascii="Arial" w:hAnsi="Arial"/>
                <w:color w:val="FFFFFF"/>
                <w:sz w:val="12"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  <w:bottom w:val="single" w:sz="8" w:space="0" w:color="800000"/>
            </w:tcBorders>
          </w:tcPr>
          <w:p w14:paraId="40BEFF5F" w14:textId="77777777" w:rsidR="00FC41BA" w:rsidRDefault="00FC41BA">
            <w:pPr>
              <w:pStyle w:val="BodyText"/>
              <w:ind w:left="200" w:right="-70"/>
              <w:rPr>
                <w:rFonts w:ascii="Arial" w:hAnsi="Arial"/>
                <w:sz w:val="12"/>
                <w:lang w:val="en-US"/>
              </w:rPr>
            </w:pPr>
          </w:p>
        </w:tc>
      </w:tr>
      <w:tr w:rsidR="00FC41BA" w14:paraId="58A85AD8" w14:textId="77777777" w:rsidTr="00316545">
        <w:trPr>
          <w:gridAfter w:val="1"/>
          <w:wAfter w:w="5387" w:type="dxa"/>
          <w:cantSplit/>
          <w:trHeight w:val="321"/>
          <w:tblHeader/>
        </w:trPr>
        <w:tc>
          <w:tcPr>
            <w:tcW w:w="3081" w:type="dxa"/>
            <w:tcBorders>
              <w:top w:val="single" w:sz="8" w:space="0" w:color="800000"/>
              <w:left w:val="single" w:sz="6" w:space="0" w:color="800000"/>
            </w:tcBorders>
            <w:shd w:val="clear" w:color="auto" w:fill="C0C0C0"/>
          </w:tcPr>
          <w:p w14:paraId="148DCAED" w14:textId="77777777" w:rsidR="00FC41BA" w:rsidRDefault="00FC41BA">
            <w:pPr>
              <w:pStyle w:val="Gliederungspunkt"/>
              <w:ind w:left="0"/>
              <w:jc w:val="right"/>
              <w:rPr>
                <w:lang w:val="en-US"/>
              </w:rPr>
            </w:pPr>
          </w:p>
        </w:tc>
        <w:tc>
          <w:tcPr>
            <w:tcW w:w="229" w:type="dxa"/>
            <w:tcBorders>
              <w:top w:val="single" w:sz="8" w:space="0" w:color="800000"/>
              <w:left w:val="nil"/>
              <w:right w:val="single" w:sz="4" w:space="0" w:color="800000"/>
            </w:tcBorders>
            <w:shd w:val="clear" w:color="auto" w:fill="C0C0C0"/>
          </w:tcPr>
          <w:p w14:paraId="1EAEB3F3" w14:textId="77777777" w:rsidR="00FC41BA" w:rsidRDefault="00FC41BA">
            <w:pPr>
              <w:pStyle w:val="Gliederungspunkt"/>
              <w:ind w:left="180" w:right="-39"/>
              <w:rPr>
                <w:rFonts w:ascii="Arial" w:hAnsi="Arial"/>
                <w:lang w:val="en-US"/>
              </w:rPr>
            </w:pPr>
          </w:p>
        </w:tc>
        <w:tc>
          <w:tcPr>
            <w:tcW w:w="7250" w:type="dxa"/>
            <w:gridSpan w:val="5"/>
            <w:tcBorders>
              <w:top w:val="single" w:sz="8" w:space="0" w:color="800000"/>
              <w:left w:val="single" w:sz="4" w:space="0" w:color="800000"/>
            </w:tcBorders>
          </w:tcPr>
          <w:p w14:paraId="2F3A408E" w14:textId="77777777" w:rsidR="0049358A" w:rsidRPr="005F1B4E" w:rsidRDefault="00066DF2" w:rsidP="00CB2368">
            <w:pPr>
              <w:pStyle w:val="BodyText"/>
              <w:ind w:left="0" w:right="-70"/>
              <w:rPr>
                <w:rFonts w:ascii="Arial" w:hAnsi="Arial"/>
                <w:b/>
                <w:i/>
                <w:szCs w:val="24"/>
                <w:lang w:val="en-US"/>
              </w:rPr>
            </w:pPr>
            <w:r w:rsidRPr="00D249E7">
              <w:rPr>
                <w:rFonts w:ascii="Arial" w:hAnsi="Arial"/>
                <w:b/>
                <w:i/>
                <w:color w:val="002060"/>
                <w:szCs w:val="24"/>
                <w:lang w:val="en-US"/>
              </w:rPr>
              <w:t>MAYUR BALAKRISHNAN</w:t>
            </w:r>
          </w:p>
          <w:p w14:paraId="68CB41CE" w14:textId="7B0ABB1F" w:rsidR="00FC41BA" w:rsidRPr="0049358A" w:rsidRDefault="00DB4F98" w:rsidP="0073030E">
            <w:pPr>
              <w:pStyle w:val="BodyText"/>
              <w:ind w:left="0" w:right="-70"/>
              <w:rPr>
                <w:rFonts w:ascii="Arial" w:hAnsi="Arial"/>
                <w:b/>
                <w:i/>
                <w:color w:val="002060"/>
                <w:szCs w:val="24"/>
                <w:lang w:val="en-US"/>
              </w:rPr>
            </w:pPr>
            <w:r w:rsidRPr="00E120BF">
              <w:rPr>
                <w:rFonts w:ascii="Arial" w:hAnsi="Arial" w:cs="Arial"/>
                <w:sz w:val="20"/>
              </w:rPr>
              <w:sym w:font="Wingdings" w:char="F02A"/>
            </w:r>
            <w:hyperlink r:id="rId7" w:history="1">
              <w:r w:rsidR="008D5FAE" w:rsidRPr="00E120BF">
                <w:rPr>
                  <w:rStyle w:val="Hyperlink"/>
                  <w:rFonts w:ascii="Arial" w:hAnsi="Arial"/>
                  <w:b/>
                  <w:i/>
                  <w:sz w:val="20"/>
                  <w:lang w:val="en-GB"/>
                </w:rPr>
                <w:t>mayurb4u@</w:t>
              </w:r>
              <w:r w:rsidR="00292B9E">
                <w:rPr>
                  <w:rStyle w:val="Hyperlink"/>
                  <w:rFonts w:ascii="Arial" w:hAnsi="Arial"/>
                  <w:b/>
                  <w:i/>
                  <w:sz w:val="20"/>
                  <w:lang w:val="en-GB"/>
                </w:rPr>
                <w:t>yahoo</w:t>
              </w:r>
              <w:r w:rsidR="008D5FAE" w:rsidRPr="00E120BF">
                <w:rPr>
                  <w:rStyle w:val="Hyperlink"/>
                  <w:rFonts w:ascii="Arial" w:hAnsi="Arial"/>
                  <w:b/>
                  <w:i/>
                  <w:sz w:val="20"/>
                  <w:lang w:val="en-GB"/>
                </w:rPr>
                <w:t>.com</w:t>
              </w:r>
            </w:hyperlink>
            <w:r w:rsidR="006D5884" w:rsidRPr="004C3B76">
              <w:rPr>
                <w:rFonts w:ascii="Arial" w:hAnsi="Arial" w:cs="Arial"/>
                <w:sz w:val="20"/>
              </w:rPr>
              <w:sym w:font="Wingdings" w:char="F028"/>
            </w:r>
            <w:r w:rsidR="006D5884">
              <w:rPr>
                <w:rFonts w:ascii="Arial" w:hAnsi="Arial"/>
                <w:b/>
                <w:i/>
                <w:color w:val="002060"/>
                <w:sz w:val="20"/>
                <w:lang w:val="en-GB"/>
              </w:rPr>
              <w:t xml:space="preserve"> +</w:t>
            </w:r>
            <w:r w:rsidR="00FB5515" w:rsidRPr="00B16E93">
              <w:rPr>
                <w:rFonts w:ascii="Arial" w:hAnsi="Arial"/>
                <w:b/>
                <w:i/>
                <w:color w:val="002060"/>
                <w:sz w:val="20"/>
                <w:lang w:val="en-GB"/>
              </w:rPr>
              <w:t>9</w:t>
            </w:r>
            <w:r w:rsidR="0073687C">
              <w:rPr>
                <w:rFonts w:ascii="Arial" w:hAnsi="Arial"/>
                <w:b/>
                <w:i/>
                <w:color w:val="002060"/>
                <w:sz w:val="20"/>
                <w:lang w:val="en-GB"/>
              </w:rPr>
              <w:t xml:space="preserve">1 </w:t>
            </w:r>
            <w:r w:rsidR="0073030E">
              <w:rPr>
                <w:rFonts w:ascii="Arial" w:hAnsi="Arial"/>
                <w:b/>
                <w:i/>
                <w:color w:val="002060"/>
                <w:sz w:val="20"/>
                <w:lang w:val="en-GB"/>
              </w:rPr>
              <w:t>6360664022</w:t>
            </w:r>
          </w:p>
        </w:tc>
      </w:tr>
      <w:tr w:rsidR="00FC41BA" w14:paraId="49B4E866" w14:textId="77777777" w:rsidTr="00316545">
        <w:trPr>
          <w:gridAfter w:val="1"/>
          <w:wAfter w:w="5387" w:type="dxa"/>
          <w:cantSplit/>
          <w:trHeight w:val="80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4DB1F698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sz w:val="16"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3F4E1529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sz w:val="16"/>
                <w:lang w:val="en-US"/>
              </w:rPr>
            </w:pPr>
          </w:p>
        </w:tc>
        <w:tc>
          <w:tcPr>
            <w:tcW w:w="7250" w:type="dxa"/>
            <w:gridSpan w:val="5"/>
          </w:tcPr>
          <w:p w14:paraId="318EADF9" w14:textId="77777777" w:rsidR="00FC41BA" w:rsidRDefault="00FC41BA" w:rsidP="001F798C">
            <w:pPr>
              <w:pStyle w:val="Header"/>
              <w:tabs>
                <w:tab w:val="clear" w:pos="4703"/>
                <w:tab w:val="clear" w:pos="9406"/>
              </w:tabs>
              <w:rPr>
                <w:rFonts w:ascii="Arial" w:hAnsi="Arial"/>
                <w:sz w:val="20"/>
                <w:lang w:val="en-US"/>
              </w:rPr>
            </w:pPr>
          </w:p>
        </w:tc>
      </w:tr>
      <w:tr w:rsidR="001563E4" w14:paraId="05618E47" w14:textId="77777777" w:rsidTr="003C3451">
        <w:trPr>
          <w:gridAfter w:val="1"/>
          <w:wAfter w:w="5387" w:type="dxa"/>
          <w:cantSplit/>
          <w:trHeight w:val="80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3C445AB6" w14:textId="77777777" w:rsidR="001563E4" w:rsidRDefault="001563E4">
            <w:pPr>
              <w:pStyle w:val="Gliederungspunkt"/>
              <w:ind w:left="180"/>
              <w:jc w:val="right"/>
              <w:rPr>
                <w:rFonts w:ascii="Arial" w:hAnsi="Arial"/>
                <w:caps/>
                <w:sz w:val="16"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2558C0CD" w14:textId="77777777" w:rsidR="001563E4" w:rsidRDefault="001563E4">
            <w:pPr>
              <w:pStyle w:val="Gliederungspunkt"/>
              <w:ind w:left="180"/>
              <w:jc w:val="right"/>
              <w:rPr>
                <w:rFonts w:ascii="Arial" w:hAnsi="Arial"/>
                <w:caps/>
                <w:sz w:val="16"/>
                <w:lang w:val="en-US"/>
              </w:rPr>
            </w:pPr>
          </w:p>
        </w:tc>
        <w:tc>
          <w:tcPr>
            <w:tcW w:w="7250" w:type="dxa"/>
            <w:gridSpan w:val="5"/>
          </w:tcPr>
          <w:p w14:paraId="58E9334A" w14:textId="77777777" w:rsidR="001563E4" w:rsidRDefault="001563E4" w:rsidP="003C3451">
            <w:pPr>
              <w:pStyle w:val="Header"/>
              <w:tabs>
                <w:tab w:val="clear" w:pos="4703"/>
                <w:tab w:val="clear" w:pos="9406"/>
              </w:tabs>
              <w:rPr>
                <w:rFonts w:ascii="Arial" w:hAnsi="Arial"/>
                <w:sz w:val="20"/>
                <w:lang w:val="en-US"/>
              </w:rPr>
            </w:pPr>
          </w:p>
        </w:tc>
      </w:tr>
      <w:tr w:rsidR="00FC41BA" w14:paraId="19966CCE" w14:textId="77777777" w:rsidTr="003C3451">
        <w:trPr>
          <w:gridAfter w:val="1"/>
          <w:wAfter w:w="5387" w:type="dxa"/>
          <w:cantSplit/>
          <w:trHeight w:val="202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0A9BFEF5" w14:textId="77777777" w:rsidR="00FC41BA" w:rsidRDefault="00761788" w:rsidP="00390ADC">
            <w:pPr>
              <w:pStyle w:val="Gliederungspunkt"/>
              <w:ind w:left="0"/>
              <w:rPr>
                <w:rFonts w:ascii="Arial" w:hAnsi="Arial"/>
                <w:caps/>
                <w:sz w:val="16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             </w:t>
            </w:r>
            <w:r w:rsidR="00061D6B"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PROFILE </w:t>
            </w:r>
            <w:r w:rsidR="003F78F4">
              <w:rPr>
                <w:rFonts w:ascii="Arial Black" w:hAnsi="Arial Black"/>
                <w:b w:val="0"/>
                <w:caps/>
                <w:sz w:val="18"/>
                <w:lang w:val="en-GB"/>
              </w:rPr>
              <w:t>SUMmary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1D90A338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sz w:val="16"/>
                <w:lang w:val="en-US"/>
              </w:rPr>
            </w:pPr>
          </w:p>
        </w:tc>
        <w:tc>
          <w:tcPr>
            <w:tcW w:w="7250" w:type="dxa"/>
            <w:gridSpan w:val="5"/>
          </w:tcPr>
          <w:p w14:paraId="50D2673F" w14:textId="638B6497" w:rsidR="006A1457" w:rsidRPr="003C1851" w:rsidRDefault="006F5C1E" w:rsidP="003A49D5">
            <w:pPr>
              <w:pStyle w:val="BodyText"/>
              <w:ind w:left="0"/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</w:pPr>
            <w:r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>A</w:t>
            </w:r>
            <w:r w:rsidR="00316545" w:rsidRPr="006F5C1E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 xml:space="preserve"> </w:t>
            </w:r>
            <w:r w:rsidR="00130EFD" w:rsidRPr="006F5C1E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>highly motivated</w:t>
            </w:r>
            <w:r w:rsidR="001376D3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 xml:space="preserve"> and result</w:t>
            </w:r>
            <w:r w:rsidR="001376D3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 oriented</w:t>
            </w:r>
            <w:r w:rsidR="00DB7AAF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 </w:t>
            </w:r>
            <w:r w:rsidR="00155A4A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>professional</w:t>
            </w:r>
            <w:r w:rsidR="00DB7AAF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 </w:t>
            </w:r>
            <w:r w:rsidR="00155A4A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with over </w:t>
            </w:r>
            <w:r w:rsidR="0052340B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>1</w:t>
            </w:r>
            <w:r w:rsidR="001B6145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>5</w:t>
            </w:r>
            <w:r w:rsidR="00155A4A" w:rsidRPr="003C1851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 xml:space="preserve"> years of </w:t>
            </w:r>
          </w:p>
          <w:p w14:paraId="32CFB5CD" w14:textId="77777777" w:rsidR="008B0302" w:rsidRPr="00FF4EDB" w:rsidRDefault="00250444" w:rsidP="003A49D5">
            <w:pPr>
              <w:pStyle w:val="BodyText"/>
              <w:ind w:left="0"/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</w:pPr>
            <w:r w:rsidRPr="003C1851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>Experience</w:t>
            </w:r>
            <w:r w:rsidR="000553C8" w:rsidRPr="003C1851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 xml:space="preserve"> in the IT </w:t>
            </w:r>
            <w:r w:rsidR="00044674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 xml:space="preserve">Delivery </w:t>
            </w:r>
            <w:r w:rsidR="000553C8" w:rsidRPr="003C1851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 xml:space="preserve">domain </w:t>
            </w:r>
            <w:r w:rsidR="000553C8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>and</w:t>
            </w:r>
            <w:r w:rsidR="00DB7AAF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 </w:t>
            </w:r>
            <w:r w:rsidR="000553C8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>a</w:t>
            </w:r>
            <w:r w:rsidR="00383F8B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 </w:t>
            </w:r>
            <w:r w:rsidR="00316545" w:rsidRPr="006F5C1E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 xml:space="preserve">proven track record of </w:t>
            </w:r>
            <w:r w:rsidRPr="006F5C1E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>provi</w:t>
            </w:r>
            <w:r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 xml:space="preserve">ding </w:t>
            </w:r>
            <w:r w:rsidRPr="00C43C57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>exemplary</w:t>
            </w:r>
            <w:r w:rsidR="00FF4EDB" w:rsidRPr="00C43C57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 xml:space="preserve"> </w:t>
            </w:r>
            <w:r w:rsidR="008B0302" w:rsidRPr="00C43C57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</w:rPr>
              <w:t xml:space="preserve">levels of </w:t>
            </w:r>
            <w:r w:rsidR="008B0302" w:rsidRPr="00C43C57">
              <w:rPr>
                <w:rFonts w:ascii="Arial" w:hAnsi="Arial" w:cs="Arial"/>
                <w:b/>
                <w:iCs/>
                <w:color w:val="333333"/>
                <w:sz w:val="20"/>
                <w:shd w:val="clear" w:color="auto" w:fill="FFFFFF"/>
                <w:lang w:val="en-GB"/>
              </w:rPr>
              <w:t>support</w:t>
            </w:r>
            <w:r w:rsidR="008B0302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 xml:space="preserve"> to a broad range</w:t>
            </w:r>
            <w:r w:rsidR="0002693C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 xml:space="preserve"> </w:t>
            </w:r>
            <w:r w:rsidR="00DD725C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</w:rPr>
              <w:t>of</w:t>
            </w:r>
            <w:r w:rsidR="00FF4EDB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 customers across various</w:t>
            </w:r>
            <w:r w:rsidR="0002693C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 </w:t>
            </w:r>
            <w:r w:rsidR="00FF4EDB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 xml:space="preserve">Industrial </w:t>
            </w:r>
            <w:r w:rsidR="003502DD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>sectors</w:t>
            </w:r>
            <w:r w:rsidR="00C93E4B">
              <w:rPr>
                <w:rFonts w:ascii="Arial" w:hAnsi="Arial" w:cs="Arial"/>
                <w:iCs/>
                <w:color w:val="333333"/>
                <w:sz w:val="20"/>
                <w:shd w:val="clear" w:color="auto" w:fill="FFFFFF"/>
                <w:lang w:val="en-GB"/>
              </w:rPr>
              <w:t>.</w:t>
            </w:r>
          </w:p>
          <w:p w14:paraId="657E521C" w14:textId="77777777" w:rsidR="00C36CAA" w:rsidRDefault="00C36CAA" w:rsidP="00D84631">
            <w:pPr>
              <w:pStyle w:val="BodyText"/>
              <w:ind w:left="0"/>
              <w:jc w:val="both"/>
              <w:rPr>
                <w:rFonts w:ascii="Arial" w:hAnsi="Arial"/>
                <w:b/>
                <w:sz w:val="20"/>
                <w:lang w:val="en-GB"/>
              </w:rPr>
            </w:pPr>
          </w:p>
          <w:p w14:paraId="3A20F7CE" w14:textId="7B7904D4" w:rsidR="00FC41BA" w:rsidRDefault="0052340B" w:rsidP="00D84631">
            <w:pPr>
              <w:pStyle w:val="BodyText"/>
              <w:ind w:left="0"/>
              <w:jc w:val="both"/>
              <w:rPr>
                <w:rFonts w:ascii="Arial" w:hAnsi="Arial"/>
                <w:b/>
                <w:sz w:val="20"/>
                <w:u w:val="single"/>
                <w:lang w:val="en-GB"/>
              </w:rPr>
            </w:pPr>
            <w:r w:rsidRPr="0052340B">
              <w:rPr>
                <w:rFonts w:ascii="Arial" w:hAnsi="Arial"/>
                <w:b/>
                <w:sz w:val="20"/>
                <w:u w:val="single"/>
                <w:lang w:val="en-GB"/>
              </w:rPr>
              <w:t>Project Management</w:t>
            </w:r>
          </w:p>
          <w:p w14:paraId="00FA7C80" w14:textId="2DA2BCD5" w:rsidR="00B0524D" w:rsidRDefault="009F1A32" w:rsidP="00B0524D">
            <w:pPr>
              <w:pStyle w:val="BodyText"/>
              <w:ind w:left="0"/>
              <w:jc w:val="both"/>
              <w:rPr>
                <w:rFonts w:ascii="Arial" w:hAnsi="Arial"/>
                <w:bCs/>
                <w:sz w:val="20"/>
                <w:lang w:val="en-GB"/>
              </w:rPr>
            </w:pPr>
            <w:r>
              <w:rPr>
                <w:rFonts w:ascii="Arial" w:hAnsi="Arial"/>
                <w:b/>
                <w:sz w:val="20"/>
                <w:lang w:val="en-GB"/>
              </w:rPr>
              <w:t xml:space="preserve">    </w:t>
            </w:r>
            <w:r w:rsidR="007B59A8">
              <w:rPr>
                <w:rFonts w:ascii="Arial" w:hAnsi="Arial"/>
                <w:b/>
                <w:sz w:val="20"/>
                <w:lang w:val="en-GB"/>
              </w:rPr>
              <w:t>Project</w:t>
            </w:r>
            <w:r>
              <w:rPr>
                <w:rFonts w:ascii="Arial" w:hAnsi="Arial"/>
                <w:b/>
                <w:sz w:val="20"/>
                <w:lang w:val="en-GB"/>
              </w:rPr>
              <w:t xml:space="preserve"> Lead </w:t>
            </w:r>
            <w:r w:rsidRPr="009F1A32">
              <w:rPr>
                <w:rFonts w:ascii="Arial" w:hAnsi="Arial"/>
                <w:bCs/>
                <w:sz w:val="20"/>
                <w:lang w:val="en-GB"/>
              </w:rPr>
              <w:t>at</w:t>
            </w:r>
            <w:r>
              <w:rPr>
                <w:rFonts w:ascii="Arial" w:hAnsi="Arial"/>
                <w:b/>
                <w:sz w:val="20"/>
                <w:lang w:val="en-GB"/>
              </w:rPr>
              <w:t xml:space="preserve"> </w:t>
            </w:r>
            <w:r w:rsidR="007B59A8">
              <w:rPr>
                <w:rFonts w:ascii="Arial" w:hAnsi="Arial"/>
                <w:b/>
                <w:sz w:val="20"/>
                <w:lang w:val="en-GB"/>
              </w:rPr>
              <w:t>Techwave</w:t>
            </w:r>
            <w:r>
              <w:rPr>
                <w:rFonts w:ascii="Arial" w:hAnsi="Arial"/>
                <w:b/>
                <w:sz w:val="20"/>
                <w:lang w:val="en-GB"/>
              </w:rPr>
              <w:t xml:space="preserve">, </w:t>
            </w:r>
            <w:r w:rsidRPr="009F1A32">
              <w:rPr>
                <w:rFonts w:ascii="Arial" w:hAnsi="Arial"/>
                <w:bCs/>
                <w:sz w:val="20"/>
                <w:lang w:val="en-GB"/>
              </w:rPr>
              <w:t xml:space="preserve">managing </w:t>
            </w:r>
            <w:r w:rsidR="007B59A8">
              <w:rPr>
                <w:rFonts w:ascii="Arial" w:hAnsi="Arial"/>
                <w:bCs/>
                <w:sz w:val="20"/>
                <w:lang w:val="en-GB"/>
              </w:rPr>
              <w:t>projects in India.</w:t>
            </w:r>
          </w:p>
          <w:p w14:paraId="11672CF8" w14:textId="3E34D945" w:rsidR="007B59A8" w:rsidRDefault="007B59A8" w:rsidP="00B0524D">
            <w:pPr>
              <w:pStyle w:val="BodyText"/>
              <w:ind w:left="0"/>
              <w:jc w:val="both"/>
              <w:rPr>
                <w:rFonts w:ascii="Arial" w:hAnsi="Arial"/>
                <w:bCs/>
                <w:sz w:val="20"/>
                <w:lang w:val="en-GB"/>
              </w:rPr>
            </w:pPr>
          </w:p>
          <w:p w14:paraId="75544AA3" w14:textId="0147CE85" w:rsidR="007B59A8" w:rsidRPr="009F1A32" w:rsidRDefault="007B59A8" w:rsidP="007B59A8">
            <w:pPr>
              <w:pStyle w:val="BodyText"/>
              <w:ind w:left="0"/>
              <w:jc w:val="both"/>
              <w:rPr>
                <w:rFonts w:ascii="Arial" w:hAnsi="Arial"/>
                <w:bCs/>
                <w:sz w:val="20"/>
                <w:lang w:val="en-GB"/>
              </w:rPr>
            </w:pPr>
            <w:r>
              <w:rPr>
                <w:rFonts w:ascii="Arial" w:hAnsi="Arial"/>
                <w:b/>
                <w:sz w:val="20"/>
                <w:lang w:val="en-GB"/>
              </w:rPr>
              <w:t xml:space="preserve">    Delivery Lead </w:t>
            </w:r>
            <w:r w:rsidRPr="009F1A32">
              <w:rPr>
                <w:rFonts w:ascii="Arial" w:hAnsi="Arial"/>
                <w:bCs/>
                <w:sz w:val="20"/>
                <w:lang w:val="en-GB"/>
              </w:rPr>
              <w:t>at</w:t>
            </w:r>
            <w:r>
              <w:rPr>
                <w:rFonts w:ascii="Arial" w:hAnsi="Arial"/>
                <w:b/>
                <w:sz w:val="20"/>
                <w:lang w:val="en-GB"/>
              </w:rPr>
              <w:t xml:space="preserve">  C Ahead, </w:t>
            </w:r>
            <w:r w:rsidRPr="009F1A32">
              <w:rPr>
                <w:rFonts w:ascii="Arial" w:hAnsi="Arial"/>
                <w:bCs/>
                <w:sz w:val="20"/>
                <w:lang w:val="en-GB"/>
              </w:rPr>
              <w:t xml:space="preserve">managing </w:t>
            </w:r>
            <w:r>
              <w:rPr>
                <w:rFonts w:ascii="Arial" w:hAnsi="Arial"/>
                <w:bCs/>
                <w:sz w:val="20"/>
                <w:lang w:val="en-GB"/>
              </w:rPr>
              <w:t>Strategic projects</w:t>
            </w:r>
            <w:r w:rsidRPr="009F1A32">
              <w:rPr>
                <w:rFonts w:ascii="Arial" w:hAnsi="Arial"/>
                <w:bCs/>
                <w:sz w:val="20"/>
                <w:lang w:val="en-GB"/>
              </w:rPr>
              <w:t xml:space="preserve"> in </w:t>
            </w:r>
            <w:r>
              <w:rPr>
                <w:rFonts w:ascii="Arial" w:hAnsi="Arial"/>
                <w:bCs/>
                <w:sz w:val="20"/>
                <w:lang w:val="en-GB"/>
              </w:rPr>
              <w:t xml:space="preserve">India, South </w:t>
            </w:r>
            <w:r w:rsidRPr="009F1A32">
              <w:rPr>
                <w:rFonts w:ascii="Arial" w:hAnsi="Arial"/>
                <w:bCs/>
                <w:sz w:val="20"/>
                <w:lang w:val="en-GB"/>
              </w:rPr>
              <w:t>Africa</w:t>
            </w:r>
            <w:r>
              <w:rPr>
                <w:rFonts w:ascii="Arial" w:hAnsi="Arial"/>
                <w:bCs/>
                <w:sz w:val="20"/>
                <w:lang w:val="en-GB"/>
              </w:rPr>
              <w:t>.</w:t>
            </w:r>
          </w:p>
          <w:p w14:paraId="05C9DF41" w14:textId="77777777" w:rsidR="007B59A8" w:rsidRDefault="007B59A8" w:rsidP="00D84631">
            <w:pPr>
              <w:pStyle w:val="BodyText"/>
              <w:ind w:left="0"/>
              <w:jc w:val="both"/>
              <w:rPr>
                <w:rFonts w:ascii="Arial" w:hAnsi="Arial"/>
                <w:bCs/>
                <w:sz w:val="20"/>
                <w:lang w:val="en-GB"/>
              </w:rPr>
            </w:pPr>
          </w:p>
          <w:p w14:paraId="59C89F65" w14:textId="3ACA8129" w:rsidR="009F1A32" w:rsidRDefault="009F1A32" w:rsidP="00D84631">
            <w:pPr>
              <w:pStyle w:val="BodyText"/>
              <w:ind w:left="0"/>
              <w:jc w:val="both"/>
              <w:rPr>
                <w:rFonts w:ascii="Arial" w:hAnsi="Arial"/>
                <w:sz w:val="20"/>
                <w:lang w:val="en-GB"/>
              </w:rPr>
            </w:pPr>
            <w:r>
              <w:rPr>
                <w:rFonts w:ascii="Arial" w:hAnsi="Arial"/>
                <w:b/>
                <w:sz w:val="20"/>
                <w:lang w:val="en-GB"/>
              </w:rPr>
              <w:t xml:space="preserve">    Project / Delivery</w:t>
            </w:r>
            <w:r w:rsidR="008E7A70">
              <w:rPr>
                <w:rFonts w:ascii="Arial" w:hAnsi="Arial"/>
                <w:b/>
                <w:sz w:val="20"/>
                <w:lang w:val="en-GB"/>
              </w:rPr>
              <w:t xml:space="preserve"> Manager </w:t>
            </w:r>
            <w:r w:rsidR="008E7A70" w:rsidRPr="008E7A70">
              <w:rPr>
                <w:rFonts w:ascii="Arial" w:hAnsi="Arial"/>
                <w:sz w:val="20"/>
                <w:lang w:val="en-GB"/>
              </w:rPr>
              <w:t>at</w:t>
            </w:r>
            <w:r w:rsidR="008E7A70">
              <w:rPr>
                <w:rFonts w:ascii="Arial" w:hAnsi="Arial"/>
                <w:b/>
                <w:sz w:val="20"/>
                <w:lang w:val="en-GB"/>
              </w:rPr>
              <w:t xml:space="preserve"> Crave Infotech, </w:t>
            </w:r>
            <w:r w:rsidR="008E7A70" w:rsidRPr="008E7A70">
              <w:rPr>
                <w:rFonts w:ascii="Arial" w:hAnsi="Arial"/>
                <w:sz w:val="20"/>
                <w:lang w:val="en-GB"/>
              </w:rPr>
              <w:t>managing key accounts for the</w:t>
            </w:r>
          </w:p>
          <w:p w14:paraId="38E658EB" w14:textId="64AD37F4" w:rsidR="00AA6E9E" w:rsidRPr="008E7A70" w:rsidRDefault="009F1A32" w:rsidP="00D84631">
            <w:pPr>
              <w:pStyle w:val="BodyText"/>
              <w:ind w:left="0"/>
              <w:jc w:val="both"/>
              <w:rPr>
                <w:rFonts w:ascii="Arial" w:hAnsi="Arial"/>
                <w:sz w:val="20"/>
                <w:lang w:val="en-GB"/>
              </w:rPr>
            </w:pPr>
            <w:r>
              <w:rPr>
                <w:rFonts w:ascii="Arial" w:hAnsi="Arial"/>
                <w:sz w:val="20"/>
                <w:lang w:val="en-GB"/>
              </w:rPr>
              <w:t xml:space="preserve">    </w:t>
            </w:r>
            <w:r w:rsidR="00C0001F">
              <w:rPr>
                <w:rFonts w:ascii="Arial" w:hAnsi="Arial"/>
                <w:sz w:val="20"/>
                <w:lang w:val="en-GB"/>
              </w:rPr>
              <w:t xml:space="preserve">Indian &amp; </w:t>
            </w:r>
            <w:r>
              <w:rPr>
                <w:rFonts w:ascii="Arial" w:hAnsi="Arial"/>
                <w:sz w:val="20"/>
                <w:lang w:val="en-GB"/>
              </w:rPr>
              <w:t>US Market.</w:t>
            </w:r>
            <w:r w:rsidR="008E7A70" w:rsidRPr="008E7A70">
              <w:rPr>
                <w:rFonts w:ascii="Arial" w:hAnsi="Arial"/>
                <w:sz w:val="20"/>
                <w:lang w:val="en-GB"/>
              </w:rPr>
              <w:t xml:space="preserve"> </w:t>
            </w:r>
            <w:r>
              <w:rPr>
                <w:rFonts w:ascii="Arial" w:hAnsi="Arial"/>
                <w:sz w:val="20"/>
                <w:lang w:val="en-GB"/>
              </w:rPr>
              <w:t xml:space="preserve">                             </w:t>
            </w:r>
          </w:p>
          <w:p w14:paraId="77EE0D1A" w14:textId="77777777" w:rsidR="008E7A70" w:rsidRDefault="00AA6E9E" w:rsidP="00D84631">
            <w:pPr>
              <w:pStyle w:val="BodyText"/>
              <w:ind w:left="0"/>
              <w:jc w:val="both"/>
              <w:rPr>
                <w:rFonts w:ascii="Arial" w:hAnsi="Arial"/>
                <w:b/>
                <w:sz w:val="20"/>
                <w:lang w:val="en-GB"/>
              </w:rPr>
            </w:pPr>
            <w:r w:rsidRPr="00AA6E9E">
              <w:rPr>
                <w:rFonts w:ascii="Arial" w:hAnsi="Arial"/>
                <w:b/>
                <w:sz w:val="20"/>
                <w:lang w:val="en-GB"/>
              </w:rPr>
              <w:t xml:space="preserve">   </w:t>
            </w:r>
            <w:r>
              <w:rPr>
                <w:rFonts w:ascii="Arial" w:hAnsi="Arial"/>
                <w:b/>
                <w:sz w:val="20"/>
                <w:lang w:val="en-GB"/>
              </w:rPr>
              <w:t xml:space="preserve"> </w:t>
            </w:r>
          </w:p>
          <w:p w14:paraId="0279A791" w14:textId="77777777" w:rsidR="00AA6E9E" w:rsidRPr="00AA6E9E" w:rsidRDefault="008E7A70" w:rsidP="00D84631">
            <w:pPr>
              <w:pStyle w:val="BodyText"/>
              <w:ind w:left="0"/>
              <w:jc w:val="both"/>
              <w:rPr>
                <w:rFonts w:ascii="Arial" w:hAnsi="Arial"/>
                <w:sz w:val="20"/>
                <w:lang w:val="en-GB"/>
              </w:rPr>
            </w:pPr>
            <w:r>
              <w:rPr>
                <w:rFonts w:ascii="Arial" w:hAnsi="Arial"/>
                <w:b/>
                <w:sz w:val="20"/>
                <w:lang w:val="en-GB"/>
              </w:rPr>
              <w:t xml:space="preserve">    </w:t>
            </w:r>
            <w:r w:rsidR="00AA6E9E" w:rsidRPr="00AA6E9E">
              <w:rPr>
                <w:rFonts w:ascii="Arial" w:hAnsi="Arial"/>
                <w:b/>
                <w:sz w:val="20"/>
                <w:lang w:val="en-GB"/>
              </w:rPr>
              <w:t>Mana</w:t>
            </w:r>
            <w:r w:rsidR="00AA6E9E">
              <w:rPr>
                <w:rFonts w:ascii="Arial" w:hAnsi="Arial"/>
                <w:b/>
                <w:sz w:val="20"/>
                <w:lang w:val="en-GB"/>
              </w:rPr>
              <w:t xml:space="preserve">ger – Strategic Projects </w:t>
            </w:r>
            <w:r w:rsidR="00AA6E9E" w:rsidRPr="00AA6E9E">
              <w:rPr>
                <w:rFonts w:ascii="Arial" w:hAnsi="Arial"/>
                <w:sz w:val="20"/>
                <w:lang w:val="en-GB"/>
              </w:rPr>
              <w:t>at</w:t>
            </w:r>
            <w:r w:rsidR="00AA6E9E">
              <w:rPr>
                <w:rFonts w:ascii="Arial" w:hAnsi="Arial"/>
                <w:b/>
                <w:sz w:val="20"/>
                <w:lang w:val="en-GB"/>
              </w:rPr>
              <w:t xml:space="preserve"> INNOVAL Digital Solutions, </w:t>
            </w:r>
            <w:r w:rsidR="00AA6E9E" w:rsidRPr="00AA6E9E">
              <w:rPr>
                <w:rFonts w:ascii="Arial" w:hAnsi="Arial"/>
                <w:sz w:val="20"/>
                <w:lang w:val="en-GB"/>
              </w:rPr>
              <w:t xml:space="preserve">managing </w:t>
            </w:r>
          </w:p>
          <w:p w14:paraId="101E28BD" w14:textId="1D06FA86" w:rsidR="00AA6E9E" w:rsidRPr="00AA6E9E" w:rsidRDefault="00AA6E9E" w:rsidP="00D84631">
            <w:pPr>
              <w:pStyle w:val="BodyText"/>
              <w:ind w:left="0"/>
              <w:jc w:val="both"/>
              <w:rPr>
                <w:rFonts w:ascii="Arial" w:hAnsi="Arial"/>
                <w:sz w:val="20"/>
                <w:lang w:val="en-GB"/>
              </w:rPr>
            </w:pPr>
            <w:r w:rsidRPr="00AA6E9E">
              <w:rPr>
                <w:rFonts w:ascii="Arial" w:hAnsi="Arial"/>
                <w:sz w:val="20"/>
                <w:lang w:val="en-GB"/>
              </w:rPr>
              <w:t xml:space="preserve">    New initiatives (Consulting / Projects / Support) for </w:t>
            </w:r>
            <w:r w:rsidR="00C0001F">
              <w:rPr>
                <w:rFonts w:ascii="Arial" w:hAnsi="Arial"/>
                <w:sz w:val="20"/>
                <w:lang w:val="en-GB"/>
              </w:rPr>
              <w:t xml:space="preserve">India &amp; </w:t>
            </w:r>
            <w:r w:rsidRPr="00AA6E9E">
              <w:rPr>
                <w:rFonts w:ascii="Arial" w:hAnsi="Arial"/>
                <w:sz w:val="20"/>
                <w:lang w:val="en-GB"/>
              </w:rPr>
              <w:t>Middle East</w:t>
            </w:r>
            <w:r w:rsidR="007B59A8">
              <w:rPr>
                <w:rFonts w:ascii="Arial" w:hAnsi="Arial"/>
                <w:sz w:val="20"/>
                <w:lang w:val="en-GB"/>
              </w:rPr>
              <w:t>.</w:t>
            </w:r>
          </w:p>
          <w:p w14:paraId="565737C1" w14:textId="77777777" w:rsidR="00D02DB6" w:rsidRDefault="00D02DB6" w:rsidP="00D84631">
            <w:pPr>
              <w:pStyle w:val="BodyText"/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6B02D3D5" w14:textId="77777777" w:rsidR="00B26C7D" w:rsidRDefault="00D031B1" w:rsidP="00D84631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  <w:lang w:val="en-US"/>
              </w:rPr>
              <w:t>Project Management</w:t>
            </w:r>
            <w:r w:rsidR="00A40465">
              <w:rPr>
                <w:rFonts w:ascii="Arial" w:hAnsi="Arial"/>
                <w:b/>
                <w:sz w:val="20"/>
                <w:lang w:val="en-US"/>
              </w:rPr>
              <w:t xml:space="preserve"> &amp; </w:t>
            </w:r>
            <w:r w:rsidR="00894017">
              <w:rPr>
                <w:rFonts w:ascii="Arial" w:hAnsi="Arial"/>
                <w:b/>
                <w:sz w:val="20"/>
                <w:lang w:val="en-US"/>
              </w:rPr>
              <w:t>Delivery</w:t>
            </w:r>
            <w:r w:rsidR="001563E4">
              <w:rPr>
                <w:rFonts w:ascii="Arial" w:hAnsi="Arial"/>
                <w:b/>
                <w:sz w:val="20"/>
                <w:lang w:val="en-US"/>
              </w:rPr>
              <w:t xml:space="preserve"> </w:t>
            </w:r>
            <w:r w:rsidR="001563E4" w:rsidRPr="003B09B8">
              <w:rPr>
                <w:rFonts w:ascii="Arial" w:hAnsi="Arial"/>
                <w:b/>
                <w:sz w:val="20"/>
                <w:lang w:val="en-US"/>
              </w:rPr>
              <w:t xml:space="preserve">/ </w:t>
            </w:r>
            <w:r w:rsidR="00894017">
              <w:rPr>
                <w:rFonts w:ascii="Arial" w:hAnsi="Arial"/>
                <w:b/>
                <w:sz w:val="20"/>
                <w:lang w:val="en-US"/>
              </w:rPr>
              <w:t>Technical Quality Management</w:t>
            </w:r>
            <w:r>
              <w:rPr>
                <w:rFonts w:ascii="Arial" w:hAnsi="Arial"/>
                <w:b/>
                <w:sz w:val="20"/>
                <w:lang w:val="en-US"/>
              </w:rPr>
              <w:t>,</w:t>
            </w:r>
            <w:r w:rsidR="001563E4">
              <w:rPr>
                <w:rFonts w:ascii="Arial" w:hAnsi="Arial"/>
                <w:b/>
                <w:sz w:val="20"/>
                <w:lang w:val="en-US"/>
              </w:rPr>
              <w:t xml:space="preserve"> </w:t>
            </w:r>
            <w:r w:rsidR="00C37457">
              <w:rPr>
                <w:rFonts w:ascii="Arial" w:hAnsi="Arial"/>
                <w:b/>
                <w:sz w:val="20"/>
                <w:lang w:val="en-US"/>
              </w:rPr>
              <w:t>Support</w:t>
            </w:r>
            <w:r w:rsidR="001563E4">
              <w:rPr>
                <w:rFonts w:ascii="Arial" w:hAnsi="Arial"/>
                <w:b/>
                <w:sz w:val="20"/>
                <w:lang w:val="en-US"/>
              </w:rPr>
              <w:t xml:space="preserve"> </w:t>
            </w:r>
            <w:r w:rsidR="00DB7AAF">
              <w:rPr>
                <w:rFonts w:ascii="Arial" w:hAnsi="Arial"/>
                <w:b/>
                <w:sz w:val="20"/>
                <w:lang w:val="en-US"/>
              </w:rPr>
              <w:t>Advisory</w:t>
            </w:r>
            <w:r w:rsidR="00DB7AAF" w:rsidRPr="00927A4E">
              <w:rPr>
                <w:rFonts w:ascii="Arial" w:hAnsi="Arial"/>
                <w:sz w:val="20"/>
                <w:lang w:val="en-US"/>
              </w:rPr>
              <w:t xml:space="preserve"> for</w:t>
            </w:r>
            <w:r w:rsidR="00C37457">
              <w:rPr>
                <w:rFonts w:ascii="Arial" w:hAnsi="Arial"/>
                <w:sz w:val="20"/>
                <w:lang w:val="en-US"/>
              </w:rPr>
              <w:t xml:space="preserve"> over</w:t>
            </w:r>
            <w:r w:rsidR="00C43C57">
              <w:rPr>
                <w:rFonts w:ascii="Arial" w:hAnsi="Arial"/>
                <w:sz w:val="20"/>
                <w:lang w:val="en-US"/>
              </w:rPr>
              <w:t xml:space="preserve"> </w:t>
            </w:r>
            <w:r w:rsidR="00B50941">
              <w:rPr>
                <w:rFonts w:ascii="Arial" w:hAnsi="Arial"/>
                <w:b/>
                <w:sz w:val="20"/>
                <w:lang w:val="en-US"/>
              </w:rPr>
              <w:t>8</w:t>
            </w:r>
            <w:r w:rsidR="00055859" w:rsidRPr="001563E4">
              <w:rPr>
                <w:rFonts w:ascii="Arial" w:hAnsi="Arial"/>
                <w:b/>
                <w:sz w:val="20"/>
                <w:lang w:val="en-US"/>
              </w:rPr>
              <w:t xml:space="preserve"> years</w:t>
            </w:r>
            <w:r w:rsidR="00055859">
              <w:rPr>
                <w:rFonts w:ascii="Arial" w:hAnsi="Arial"/>
                <w:sz w:val="20"/>
                <w:lang w:val="en-US"/>
              </w:rPr>
              <w:t xml:space="preserve"> at </w:t>
            </w:r>
            <w:r w:rsidR="00D835C1">
              <w:rPr>
                <w:rFonts w:ascii="Arial" w:hAnsi="Arial"/>
                <w:b/>
                <w:sz w:val="20"/>
                <w:lang w:val="en-US"/>
              </w:rPr>
              <w:t xml:space="preserve">SAP </w:t>
            </w:r>
            <w:r w:rsidR="00DB7AAF">
              <w:rPr>
                <w:rFonts w:ascii="Arial" w:hAnsi="Arial"/>
                <w:b/>
                <w:sz w:val="20"/>
                <w:lang w:val="en-GB"/>
              </w:rPr>
              <w:t>MENA</w:t>
            </w:r>
            <w:r w:rsidR="00DB7AAF">
              <w:rPr>
                <w:rFonts w:ascii="Arial" w:hAnsi="Arial"/>
                <w:sz w:val="20"/>
                <w:lang w:val="en-GB"/>
              </w:rPr>
              <w:t>. Core</w:t>
            </w:r>
            <w:r w:rsidR="00192038">
              <w:rPr>
                <w:rFonts w:ascii="Arial" w:hAnsi="Arial"/>
                <w:sz w:val="20"/>
                <w:lang w:val="en-GB"/>
              </w:rPr>
              <w:t xml:space="preserve"> activities include</w:t>
            </w:r>
            <w:r w:rsidR="004D6109">
              <w:rPr>
                <w:rFonts w:ascii="Arial" w:hAnsi="Arial"/>
                <w:sz w:val="20"/>
                <w:lang w:val="en-US"/>
              </w:rPr>
              <w:t xml:space="preserve"> </w:t>
            </w:r>
            <w:r w:rsidR="00B50941">
              <w:rPr>
                <w:rFonts w:ascii="Arial" w:hAnsi="Arial"/>
                <w:sz w:val="20"/>
                <w:lang w:val="en-US"/>
              </w:rPr>
              <w:t xml:space="preserve">Support Delivery Management, </w:t>
            </w:r>
            <w:r w:rsidR="001563E4">
              <w:rPr>
                <w:rFonts w:ascii="Arial" w:hAnsi="Arial"/>
                <w:sz w:val="20"/>
                <w:lang w:val="en-US"/>
              </w:rPr>
              <w:t>Project Delivery and</w:t>
            </w:r>
            <w:r w:rsidR="00B50941">
              <w:rPr>
                <w:rFonts w:ascii="Arial" w:hAnsi="Arial"/>
                <w:sz w:val="20"/>
                <w:lang w:val="en-US"/>
              </w:rPr>
              <w:t xml:space="preserve"> Managing Customer Escalations</w:t>
            </w:r>
            <w:r w:rsidR="001563E4">
              <w:rPr>
                <w:rFonts w:ascii="Arial" w:hAnsi="Arial"/>
                <w:sz w:val="20"/>
                <w:lang w:val="en-US"/>
              </w:rPr>
              <w:t>.</w:t>
            </w:r>
          </w:p>
          <w:p w14:paraId="668581B8" w14:textId="77777777" w:rsidR="001563E4" w:rsidRDefault="001563E4" w:rsidP="00D84631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2ACE6D0D" w14:textId="7140FA93" w:rsidR="00B26C7D" w:rsidRPr="008E7A70" w:rsidRDefault="009D6C93" w:rsidP="008E7A70">
            <w:pPr>
              <w:pStyle w:val="BodyText"/>
              <w:jc w:val="both"/>
              <w:rPr>
                <w:rFonts w:ascii="Arial" w:hAnsi="Arial"/>
                <w:b/>
                <w:sz w:val="20"/>
                <w:lang w:val="en-US"/>
              </w:rPr>
            </w:pPr>
            <w:r w:rsidRPr="009D6C93">
              <w:rPr>
                <w:rFonts w:ascii="Arial" w:hAnsi="Arial"/>
                <w:b/>
                <w:sz w:val="20"/>
                <w:lang w:val="en-US"/>
              </w:rPr>
              <w:t xml:space="preserve">Understand the needs complexities of the business environment at customers and </w:t>
            </w:r>
            <w:r w:rsidR="003E0E27">
              <w:rPr>
                <w:rFonts w:ascii="Arial" w:hAnsi="Arial"/>
                <w:b/>
                <w:sz w:val="20"/>
                <w:lang w:val="en-US"/>
              </w:rPr>
              <w:t>deliver the right services</w:t>
            </w:r>
            <w:r w:rsidRPr="009D6C93">
              <w:rPr>
                <w:rFonts w:ascii="Arial" w:hAnsi="Arial"/>
                <w:b/>
                <w:sz w:val="20"/>
                <w:lang w:val="en-US"/>
              </w:rPr>
              <w:t xml:space="preserve"> to </w:t>
            </w:r>
            <w:r w:rsidR="003C1E0A" w:rsidRPr="009D6C93">
              <w:rPr>
                <w:rFonts w:ascii="Arial" w:hAnsi="Arial"/>
                <w:b/>
                <w:sz w:val="20"/>
                <w:lang w:val="en-US"/>
              </w:rPr>
              <w:t xml:space="preserve">best </w:t>
            </w:r>
            <w:r w:rsidR="003C1E0A">
              <w:rPr>
                <w:rFonts w:ascii="Arial" w:hAnsi="Arial"/>
                <w:b/>
                <w:sz w:val="20"/>
                <w:lang w:val="en-US"/>
              </w:rPr>
              <w:t>manage</w:t>
            </w:r>
            <w:r w:rsidRPr="009D6C93">
              <w:rPr>
                <w:rFonts w:ascii="Arial" w:hAnsi="Arial"/>
                <w:b/>
                <w:sz w:val="20"/>
                <w:lang w:val="en-US"/>
              </w:rPr>
              <w:t xml:space="preserve"> / support their Applications. Use a holistic approach to Drive Value far beyond the usual </w:t>
            </w:r>
            <w:r w:rsidR="00231871" w:rsidRPr="009D6C93">
              <w:rPr>
                <w:rFonts w:ascii="Arial" w:hAnsi="Arial"/>
                <w:b/>
                <w:sz w:val="20"/>
                <w:lang w:val="en-US"/>
              </w:rPr>
              <w:t>back-office</w:t>
            </w:r>
            <w:r w:rsidRPr="009D6C93">
              <w:rPr>
                <w:rFonts w:ascii="Arial" w:hAnsi="Arial"/>
                <w:b/>
                <w:sz w:val="20"/>
                <w:lang w:val="en-US"/>
              </w:rPr>
              <w:t xml:space="preserve"> support; Help enable business transformation through enhanced speed and efficiency. Constant pro-active focus on performance and business</w:t>
            </w:r>
            <w:r w:rsidR="007B59A8">
              <w:rPr>
                <w:rFonts w:ascii="Arial" w:hAnsi="Arial"/>
                <w:b/>
                <w:sz w:val="20"/>
                <w:lang w:val="en-US"/>
              </w:rPr>
              <w:t>.</w:t>
            </w:r>
          </w:p>
          <w:p w14:paraId="4C3A5334" w14:textId="77777777" w:rsidR="00B26C7D" w:rsidRDefault="00B26C7D" w:rsidP="00D84631">
            <w:pPr>
              <w:pStyle w:val="BodyText"/>
              <w:ind w:left="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7496D6AB" w14:textId="78AAAE0A" w:rsidR="00B26C7D" w:rsidRDefault="00B26C7D" w:rsidP="003A4884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  <w:lang w:val="en-US"/>
              </w:rPr>
              <w:t xml:space="preserve">SAP ABAP Consultant </w:t>
            </w:r>
            <w:r w:rsidR="00D64275" w:rsidRPr="00D64275">
              <w:rPr>
                <w:rFonts w:ascii="Arial" w:hAnsi="Arial"/>
                <w:sz w:val="20"/>
                <w:lang w:val="en-US"/>
              </w:rPr>
              <w:t>at</w:t>
            </w:r>
            <w:r w:rsidR="00DB7AAF">
              <w:rPr>
                <w:rFonts w:ascii="Arial" w:hAnsi="Arial"/>
                <w:sz w:val="20"/>
                <w:lang w:val="en-US"/>
              </w:rPr>
              <w:t xml:space="preserve"> </w:t>
            </w:r>
            <w:r w:rsidR="00D64275">
              <w:rPr>
                <w:rFonts w:ascii="Arial" w:hAnsi="Arial"/>
                <w:b/>
                <w:sz w:val="20"/>
                <w:lang w:val="en-US"/>
              </w:rPr>
              <w:t>IVL India</w:t>
            </w:r>
            <w:r w:rsidR="009F1A32">
              <w:rPr>
                <w:rFonts w:ascii="Arial" w:hAnsi="Arial"/>
                <w:b/>
                <w:sz w:val="20"/>
                <w:lang w:val="en-US"/>
              </w:rPr>
              <w:t xml:space="preserve"> </w:t>
            </w:r>
            <w:r>
              <w:rPr>
                <w:rFonts w:ascii="Arial" w:hAnsi="Arial"/>
                <w:sz w:val="20"/>
                <w:lang w:val="en-US"/>
              </w:rPr>
              <w:t>with over 3 years of Implementation / Upgrade / support Experience. Handled 2 Complete End-to-E</w:t>
            </w:r>
            <w:r w:rsidR="003A4884">
              <w:rPr>
                <w:rFonts w:ascii="Arial" w:hAnsi="Arial"/>
                <w:sz w:val="20"/>
                <w:lang w:val="en-US"/>
              </w:rPr>
              <w:t>nd SAP Implementations</w:t>
            </w:r>
            <w:r>
              <w:rPr>
                <w:rFonts w:ascii="Arial" w:hAnsi="Arial"/>
                <w:sz w:val="20"/>
                <w:lang w:val="en-US"/>
              </w:rPr>
              <w:t>. Responsibilities included ABAP Team Lead</w:t>
            </w:r>
            <w:r w:rsidR="003C1E0A">
              <w:rPr>
                <w:rFonts w:ascii="Arial" w:hAnsi="Arial"/>
                <w:sz w:val="20"/>
                <w:lang w:val="en-US"/>
              </w:rPr>
              <w:t>,</w:t>
            </w:r>
            <w:r w:rsidR="00F62E49" w:rsidRPr="00241BCE">
              <w:rPr>
                <w:rFonts w:ascii="Arial" w:hAnsi="Arial"/>
                <w:b/>
                <w:sz w:val="20"/>
                <w:lang w:val="en-US"/>
              </w:rPr>
              <w:t xml:space="preserve"> QA</w:t>
            </w:r>
            <w:r w:rsidRPr="00241BCE">
              <w:rPr>
                <w:rFonts w:ascii="Arial" w:hAnsi="Arial"/>
                <w:b/>
                <w:sz w:val="20"/>
                <w:lang w:val="en-US"/>
              </w:rPr>
              <w:t xml:space="preserve"> Team </w:t>
            </w:r>
            <w:r w:rsidR="00241BCE">
              <w:rPr>
                <w:rFonts w:ascii="Arial" w:hAnsi="Arial"/>
                <w:b/>
                <w:sz w:val="20"/>
                <w:lang w:val="en-US"/>
              </w:rPr>
              <w:t>Lead</w:t>
            </w:r>
            <w:r w:rsidRPr="00241BCE">
              <w:rPr>
                <w:rFonts w:ascii="Arial" w:hAnsi="Arial"/>
                <w:b/>
                <w:sz w:val="20"/>
                <w:lang w:val="en-US"/>
              </w:rPr>
              <w:t xml:space="preserve"> (Code reviews and Technical Specification designs)</w:t>
            </w:r>
            <w:r w:rsidR="00206EAB">
              <w:rPr>
                <w:rFonts w:ascii="Arial" w:hAnsi="Arial"/>
                <w:sz w:val="20"/>
                <w:lang w:val="en-US"/>
              </w:rPr>
              <w:t xml:space="preserve">, </w:t>
            </w:r>
            <w:r w:rsidR="00A64E5B">
              <w:rPr>
                <w:rFonts w:ascii="Arial" w:hAnsi="Arial"/>
                <w:sz w:val="20"/>
                <w:lang w:val="en-US"/>
              </w:rPr>
              <w:t>and ABAP</w:t>
            </w:r>
            <w:r w:rsidR="00206EAB">
              <w:rPr>
                <w:rFonts w:ascii="Arial" w:hAnsi="Arial"/>
                <w:sz w:val="20"/>
                <w:lang w:val="en-US"/>
              </w:rPr>
              <w:t xml:space="preserve"> Training to Client core IT Teams. </w:t>
            </w:r>
          </w:p>
          <w:p w14:paraId="59B643B9" w14:textId="77777777" w:rsidR="001563E4" w:rsidRDefault="001563E4" w:rsidP="00D84631">
            <w:pPr>
              <w:pStyle w:val="BodyText"/>
              <w:ind w:left="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4050F5BC" w14:textId="77777777" w:rsidR="00B26C7D" w:rsidRDefault="00B26C7D" w:rsidP="00D84631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Worked across most Fun</w:t>
            </w:r>
            <w:r w:rsidR="00920B02">
              <w:rPr>
                <w:rFonts w:ascii="Arial" w:hAnsi="Arial"/>
                <w:sz w:val="20"/>
                <w:lang w:val="en-US"/>
              </w:rPr>
              <w:t xml:space="preserve">ctional Modules of SAP </w:t>
            </w:r>
            <w:r w:rsidR="00920B02">
              <w:rPr>
                <w:rFonts w:ascii="Arial" w:hAnsi="Arial"/>
                <w:sz w:val="20"/>
                <w:lang w:val="en-GB"/>
              </w:rPr>
              <w:t>primarily</w:t>
            </w:r>
            <w:r w:rsidR="001C444A">
              <w:rPr>
                <w:rFonts w:ascii="Arial" w:hAnsi="Arial"/>
                <w:sz w:val="20"/>
                <w:lang w:val="en-US"/>
              </w:rPr>
              <w:t xml:space="preserve"> SD, MM. PP, </w:t>
            </w:r>
            <w:r w:rsidR="00E25DD3">
              <w:rPr>
                <w:rFonts w:ascii="Arial" w:hAnsi="Arial"/>
                <w:sz w:val="20"/>
                <w:lang w:val="en-US"/>
              </w:rPr>
              <w:t xml:space="preserve">SCM, </w:t>
            </w:r>
            <w:r w:rsidR="001C444A">
              <w:rPr>
                <w:rFonts w:ascii="Arial" w:hAnsi="Arial"/>
                <w:sz w:val="20"/>
                <w:lang w:val="en-US"/>
              </w:rPr>
              <w:t xml:space="preserve">FI, and </w:t>
            </w:r>
            <w:r w:rsidR="001C444A">
              <w:rPr>
                <w:rFonts w:ascii="Arial" w:hAnsi="Arial"/>
                <w:sz w:val="20"/>
                <w:lang w:val="en-GB"/>
              </w:rPr>
              <w:t>HCM.</w:t>
            </w:r>
          </w:p>
          <w:p w14:paraId="7CF00BDA" w14:textId="77777777" w:rsidR="00B26C7D" w:rsidRDefault="00B26C7D" w:rsidP="00D84631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2003B33E" w14:textId="4F1AB205" w:rsidR="00B26C7D" w:rsidRDefault="00B26C7D" w:rsidP="00D84631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  <w:r w:rsidRPr="003B09B8">
              <w:rPr>
                <w:rFonts w:ascii="Arial" w:hAnsi="Arial"/>
                <w:b/>
                <w:sz w:val="20"/>
                <w:lang w:val="en-US"/>
              </w:rPr>
              <w:t xml:space="preserve">Java / J2EE </w:t>
            </w:r>
            <w:r w:rsidR="002050BC" w:rsidRPr="003B09B8">
              <w:rPr>
                <w:rFonts w:ascii="Arial" w:hAnsi="Arial"/>
                <w:b/>
                <w:sz w:val="20"/>
                <w:lang w:val="en-US"/>
              </w:rPr>
              <w:t>Programmer</w:t>
            </w:r>
            <w:r w:rsidR="002050BC">
              <w:rPr>
                <w:rFonts w:ascii="Arial" w:hAnsi="Arial"/>
                <w:sz w:val="20"/>
                <w:lang w:val="en-US"/>
              </w:rPr>
              <w:t xml:space="preserve"> at</w:t>
            </w:r>
            <w:r w:rsidR="00D64275">
              <w:rPr>
                <w:rFonts w:ascii="Arial" w:hAnsi="Arial"/>
                <w:sz w:val="20"/>
                <w:lang w:val="en-US"/>
              </w:rPr>
              <w:t xml:space="preserve"> </w:t>
            </w:r>
            <w:r w:rsidR="002050BC">
              <w:rPr>
                <w:rFonts w:ascii="Arial" w:hAnsi="Arial"/>
                <w:b/>
                <w:sz w:val="20"/>
                <w:lang w:val="en-US"/>
              </w:rPr>
              <w:t>Cactu</w:t>
            </w:r>
            <w:r w:rsidR="003C1E0A">
              <w:rPr>
                <w:rFonts w:ascii="Arial" w:hAnsi="Arial"/>
                <w:b/>
                <w:sz w:val="20"/>
                <w:lang w:val="en-US"/>
              </w:rPr>
              <w:t>s</w:t>
            </w:r>
            <w:r w:rsidR="00D64275" w:rsidRPr="00D64275">
              <w:rPr>
                <w:rFonts w:ascii="Arial" w:hAnsi="Arial"/>
                <w:b/>
                <w:sz w:val="20"/>
                <w:lang w:val="en-US"/>
              </w:rPr>
              <w:t>Corp</w:t>
            </w:r>
            <w:r w:rsidR="009F1A32">
              <w:rPr>
                <w:rFonts w:ascii="Arial" w:hAnsi="Arial"/>
                <w:b/>
                <w:sz w:val="20"/>
                <w:lang w:val="en-US"/>
              </w:rPr>
              <w:t>.</w:t>
            </w:r>
          </w:p>
          <w:p w14:paraId="49000D8A" w14:textId="77777777" w:rsidR="00B26C7D" w:rsidRPr="0078630D" w:rsidRDefault="00B26C7D" w:rsidP="00D84631">
            <w:pPr>
              <w:pStyle w:val="BodyText"/>
              <w:ind w:left="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221453EE" w14:textId="77777777" w:rsidR="009B345F" w:rsidRDefault="001563E4" w:rsidP="00D84631">
            <w:pPr>
              <w:pStyle w:val="BodyText"/>
              <w:jc w:val="both"/>
              <w:rPr>
                <w:rFonts w:ascii="Arial" w:hAnsi="Arial"/>
                <w:b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  <w:lang w:val="en-US"/>
              </w:rPr>
              <w:t xml:space="preserve">Ethical Leadership and Team oriented approach. </w:t>
            </w:r>
          </w:p>
          <w:p w14:paraId="00E4A16A" w14:textId="77777777" w:rsidR="00B26C7D" w:rsidRDefault="003B09B8" w:rsidP="00D84631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  <w:r w:rsidRPr="003B09B8">
              <w:rPr>
                <w:rFonts w:ascii="Arial" w:hAnsi="Arial"/>
                <w:b/>
                <w:sz w:val="20"/>
                <w:lang w:val="en-US"/>
              </w:rPr>
              <w:t xml:space="preserve">Effective communication / Customer </w:t>
            </w:r>
            <w:r w:rsidR="002050BC" w:rsidRPr="003B09B8">
              <w:rPr>
                <w:rFonts w:ascii="Arial" w:hAnsi="Arial"/>
                <w:b/>
                <w:sz w:val="20"/>
                <w:lang w:val="en-US"/>
              </w:rPr>
              <w:t>Interaction</w:t>
            </w:r>
            <w:r w:rsidR="002050BC" w:rsidRPr="009B345F">
              <w:rPr>
                <w:rFonts w:ascii="Arial" w:hAnsi="Arial"/>
                <w:b/>
                <w:sz w:val="20"/>
                <w:lang w:val="en-US"/>
              </w:rPr>
              <w:t xml:space="preserve"> skills</w:t>
            </w:r>
            <w:r>
              <w:rPr>
                <w:rFonts w:ascii="Arial" w:hAnsi="Arial"/>
                <w:sz w:val="20"/>
                <w:lang w:val="en-US"/>
              </w:rPr>
              <w:t xml:space="preserve"> developed and habituated </w:t>
            </w:r>
            <w:r w:rsidR="00027EE2">
              <w:rPr>
                <w:rFonts w:ascii="Arial" w:hAnsi="Arial"/>
                <w:sz w:val="20"/>
                <w:lang w:val="en-US"/>
              </w:rPr>
              <w:t>during</w:t>
            </w:r>
            <w:r>
              <w:rPr>
                <w:rFonts w:ascii="Arial" w:hAnsi="Arial"/>
                <w:sz w:val="20"/>
                <w:lang w:val="en-US"/>
              </w:rPr>
              <w:t xml:space="preserve"> career.</w:t>
            </w:r>
          </w:p>
          <w:p w14:paraId="5E110BB7" w14:textId="77777777" w:rsidR="00B26C7D" w:rsidRDefault="00B26C7D" w:rsidP="00D84631">
            <w:pPr>
              <w:pStyle w:val="BodyText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4EFB4BC4" w14:textId="77777777" w:rsidR="00FC41BA" w:rsidRDefault="00FC41BA" w:rsidP="00D84631">
            <w:pPr>
              <w:pStyle w:val="Header"/>
              <w:tabs>
                <w:tab w:val="clear" w:pos="4703"/>
                <w:tab w:val="clear" w:pos="9406"/>
              </w:tabs>
              <w:ind w:left="164"/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FC41BA" w14:paraId="3B1A8B54" w14:textId="77777777" w:rsidTr="00316545">
        <w:trPr>
          <w:gridAfter w:val="1"/>
          <w:wAfter w:w="5387" w:type="dxa"/>
          <w:cantSplit/>
          <w:trHeight w:val="202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3AD8E311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sz w:val="16"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2D8BE0EA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sz w:val="16"/>
                <w:lang w:val="en-US"/>
              </w:rPr>
            </w:pPr>
          </w:p>
        </w:tc>
        <w:tc>
          <w:tcPr>
            <w:tcW w:w="7250" w:type="dxa"/>
            <w:gridSpan w:val="5"/>
          </w:tcPr>
          <w:p w14:paraId="6A402D66" w14:textId="77777777" w:rsidR="00FC41BA" w:rsidRDefault="00FC41BA">
            <w:pPr>
              <w:pStyle w:val="Header"/>
              <w:tabs>
                <w:tab w:val="clear" w:pos="4703"/>
                <w:tab w:val="clear" w:pos="9406"/>
              </w:tabs>
              <w:ind w:left="110"/>
              <w:rPr>
                <w:rFonts w:ascii="Arial" w:hAnsi="Arial"/>
                <w:sz w:val="20"/>
                <w:lang w:val="en-US"/>
              </w:rPr>
            </w:pPr>
          </w:p>
        </w:tc>
      </w:tr>
      <w:tr w:rsidR="00FC41BA" w14:paraId="074CBD6B" w14:textId="77777777" w:rsidTr="00316545">
        <w:trPr>
          <w:gridAfter w:val="1"/>
          <w:wAfter w:w="5387" w:type="dxa"/>
          <w:cantSplit/>
          <w:trHeight w:val="526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045FF73A" w14:textId="77777777" w:rsidR="006F659D" w:rsidRDefault="006F659D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709C1A26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CAREER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2FA418D8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lang w:val="en-US"/>
              </w:rPr>
            </w:pPr>
          </w:p>
        </w:tc>
        <w:tc>
          <w:tcPr>
            <w:tcW w:w="1690" w:type="dxa"/>
            <w:tcBorders>
              <w:left w:val="single" w:sz="4" w:space="0" w:color="800000"/>
            </w:tcBorders>
          </w:tcPr>
          <w:p w14:paraId="4559E5D1" w14:textId="77777777" w:rsidR="006F659D" w:rsidRDefault="006F659D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35BB940E" w14:textId="1AB0B309" w:rsidR="009F1A32" w:rsidRDefault="00046A3F" w:rsidP="00046A3F">
            <w:pPr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  </w:t>
            </w:r>
            <w:r w:rsidR="00B248A7">
              <w:rPr>
                <w:rFonts w:ascii="Arial" w:hAnsi="Arial"/>
                <w:sz w:val="20"/>
                <w:lang w:val="en-US"/>
              </w:rPr>
              <w:t>2021</w:t>
            </w:r>
            <w:r>
              <w:rPr>
                <w:rFonts w:ascii="Arial" w:hAnsi="Arial"/>
                <w:sz w:val="20"/>
                <w:lang w:val="en-US"/>
              </w:rPr>
              <w:t xml:space="preserve"> – Present    </w:t>
            </w:r>
          </w:p>
          <w:p w14:paraId="4F6A727A" w14:textId="77777777" w:rsidR="00046A3F" w:rsidRDefault="00046A3F" w:rsidP="00E25DD3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21AEA8A0" w14:textId="7CF58B6F" w:rsidR="00790F89" w:rsidRDefault="00B248A7" w:rsidP="00231871">
            <w:pPr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  2020 – 2021         </w:t>
            </w:r>
          </w:p>
          <w:p w14:paraId="03BF9F13" w14:textId="77777777" w:rsidR="00B248A7" w:rsidRDefault="00B248A7" w:rsidP="00B248A7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1622F411" w14:textId="77777777" w:rsidR="00B248A7" w:rsidRDefault="00B248A7" w:rsidP="00E25DD3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24D26A7B" w14:textId="0C222CF2" w:rsidR="00E25DD3" w:rsidRDefault="00E25DD3" w:rsidP="00E25DD3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2019 - </w:t>
            </w:r>
            <w:r w:rsidR="009F1A32">
              <w:rPr>
                <w:rFonts w:ascii="Arial" w:hAnsi="Arial"/>
                <w:sz w:val="20"/>
                <w:lang w:val="en-US"/>
              </w:rPr>
              <w:t>2020</w:t>
            </w:r>
          </w:p>
          <w:p w14:paraId="374BA536" w14:textId="1A935CAC" w:rsidR="00E25DD3" w:rsidRDefault="00E25DD3" w:rsidP="00E25DD3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6C0DC8C1" w14:textId="77777777" w:rsidR="00E25DD3" w:rsidRDefault="00E25DD3" w:rsidP="00E25DD3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67DB8088" w14:textId="77777777" w:rsidR="003C1E0A" w:rsidRDefault="003C1E0A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2018</w:t>
            </w:r>
            <w:r w:rsidR="00B11B6F">
              <w:rPr>
                <w:rFonts w:ascii="Arial" w:hAnsi="Arial"/>
                <w:sz w:val="20"/>
                <w:lang w:val="en-US"/>
              </w:rPr>
              <w:t xml:space="preserve"> -</w:t>
            </w:r>
            <w:r w:rsidR="00E25DD3">
              <w:rPr>
                <w:rFonts w:ascii="Arial" w:hAnsi="Arial"/>
                <w:sz w:val="20"/>
                <w:lang w:val="en-US"/>
              </w:rPr>
              <w:t xml:space="preserve"> 2019</w:t>
            </w:r>
          </w:p>
          <w:p w14:paraId="6ADEDB50" w14:textId="77777777" w:rsidR="003C1E0A" w:rsidRDefault="003C1E0A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02907A36" w14:textId="77777777" w:rsidR="003C1E0A" w:rsidRDefault="003C1E0A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7BAD1DB0" w14:textId="77777777" w:rsidR="003C1E0A" w:rsidRDefault="003C1E0A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3B58F25C" w14:textId="77777777" w:rsidR="001A65D1" w:rsidRDefault="001A65D1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2016 - 2018</w:t>
            </w:r>
          </w:p>
          <w:p w14:paraId="5E5682EB" w14:textId="77777777" w:rsidR="001A65D1" w:rsidRDefault="001A65D1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35F929B9" w14:textId="77777777" w:rsidR="008633BC" w:rsidRDefault="002D5E55" w:rsidP="002D5E55">
            <w:pPr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  </w:t>
            </w:r>
          </w:p>
          <w:p w14:paraId="37E966DC" w14:textId="1AD6FF1D" w:rsidR="00FC41BA" w:rsidRDefault="008633BC" w:rsidP="002D5E55">
            <w:pPr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  </w:t>
            </w:r>
            <w:r w:rsidR="00502FAD">
              <w:rPr>
                <w:rFonts w:ascii="Arial" w:hAnsi="Arial"/>
                <w:sz w:val="20"/>
                <w:lang w:val="en-US"/>
              </w:rPr>
              <w:t>2008</w:t>
            </w:r>
            <w:r w:rsidR="001A65D1">
              <w:rPr>
                <w:rFonts w:ascii="Arial" w:hAnsi="Arial"/>
                <w:sz w:val="20"/>
                <w:lang w:val="en-US"/>
              </w:rPr>
              <w:t xml:space="preserve"> - 2016</w:t>
            </w:r>
          </w:p>
          <w:p w14:paraId="101BD892" w14:textId="77777777" w:rsidR="00FC41BA" w:rsidRDefault="00FC41BA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175019EE" w14:textId="77777777" w:rsidR="00E25DD3" w:rsidRDefault="00FC41BA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br/>
            </w:r>
            <w:r>
              <w:rPr>
                <w:rFonts w:ascii="Arial" w:hAnsi="Arial"/>
                <w:sz w:val="20"/>
                <w:lang w:val="en-US"/>
              </w:rPr>
              <w:br/>
            </w:r>
          </w:p>
          <w:p w14:paraId="76FF7E79" w14:textId="77777777" w:rsidR="00FC41BA" w:rsidRDefault="00630E35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2</w:t>
            </w:r>
            <w:r w:rsidR="00E25DD3">
              <w:rPr>
                <w:rFonts w:ascii="Arial" w:hAnsi="Arial"/>
                <w:sz w:val="20"/>
                <w:lang w:val="en-US"/>
              </w:rPr>
              <w:t>005</w:t>
            </w:r>
            <w:r>
              <w:rPr>
                <w:rFonts w:ascii="Arial" w:hAnsi="Arial"/>
                <w:sz w:val="20"/>
                <w:lang w:val="en-US"/>
              </w:rPr>
              <w:t xml:space="preserve"> - 2008</w:t>
            </w:r>
          </w:p>
          <w:p w14:paraId="42A3DEF1" w14:textId="5738D6E0" w:rsidR="00FC41BA" w:rsidRPr="00192B42" w:rsidRDefault="00FC41BA" w:rsidP="00E25DD3">
            <w:pPr>
              <w:ind w:left="170"/>
              <w:jc w:val="both"/>
              <w:rPr>
                <w:rFonts w:ascii="Arial" w:hAnsi="Arial"/>
                <w:b/>
                <w:bCs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br/>
            </w:r>
          </w:p>
        </w:tc>
        <w:tc>
          <w:tcPr>
            <w:tcW w:w="5560" w:type="dxa"/>
            <w:gridSpan w:val="4"/>
          </w:tcPr>
          <w:p w14:paraId="23ACAE7A" w14:textId="77777777" w:rsidR="006F659D" w:rsidRDefault="006F659D" w:rsidP="00672564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381A8515" w14:textId="629DF5B9" w:rsidR="00046A3F" w:rsidRDefault="00231871" w:rsidP="00046A3F">
            <w:pPr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  <w:lang w:val="en-US"/>
              </w:rPr>
              <w:t>Techwave</w:t>
            </w:r>
            <w:r w:rsidR="00B248A7">
              <w:rPr>
                <w:rFonts w:ascii="Arial" w:hAnsi="Arial"/>
                <w:b/>
                <w:sz w:val="20"/>
                <w:lang w:val="en-US"/>
              </w:rPr>
              <w:t xml:space="preserve">: Project Lead </w:t>
            </w:r>
            <w:r w:rsidR="00046A3F">
              <w:rPr>
                <w:rFonts w:ascii="Arial" w:hAnsi="Arial"/>
                <w:b/>
                <w:sz w:val="20"/>
                <w:lang w:val="en-US"/>
              </w:rPr>
              <w:t xml:space="preserve">– </w:t>
            </w:r>
            <w:r w:rsidR="00B248A7">
              <w:rPr>
                <w:rFonts w:ascii="Arial" w:hAnsi="Arial"/>
                <w:bCs/>
                <w:sz w:val="20"/>
                <w:lang w:val="en-US"/>
              </w:rPr>
              <w:t>Managing projects in India</w:t>
            </w:r>
            <w:r w:rsidR="00145F56">
              <w:rPr>
                <w:rFonts w:ascii="Arial" w:hAnsi="Arial"/>
                <w:sz w:val="20"/>
                <w:lang w:val="en-US"/>
              </w:rPr>
              <w:t>.</w:t>
            </w:r>
          </w:p>
          <w:p w14:paraId="1EE2A691" w14:textId="781CCD75" w:rsidR="00B248A7" w:rsidRDefault="00B248A7" w:rsidP="00046A3F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0402F7F8" w14:textId="4F550809" w:rsidR="00B248A7" w:rsidRDefault="00B248A7" w:rsidP="00046A3F">
            <w:pPr>
              <w:jc w:val="both"/>
              <w:rPr>
                <w:rFonts w:ascii="Arial" w:hAnsi="Arial"/>
                <w:sz w:val="20"/>
                <w:lang w:val="en-US"/>
              </w:rPr>
            </w:pPr>
            <w:r w:rsidRPr="00D76EE6">
              <w:rPr>
                <w:rFonts w:ascii="Arial" w:hAnsi="Arial"/>
                <w:b/>
                <w:bCs/>
                <w:sz w:val="20"/>
                <w:lang w:val="en-US"/>
              </w:rPr>
              <w:t>C Ahead: Delivery Lead –</w:t>
            </w:r>
            <w:r>
              <w:rPr>
                <w:rFonts w:ascii="Arial" w:hAnsi="Arial"/>
                <w:sz w:val="20"/>
                <w:lang w:val="en-US"/>
              </w:rPr>
              <w:t xml:space="preserve"> Managing projects in South Africa &amp; India </w:t>
            </w:r>
          </w:p>
          <w:p w14:paraId="2947FA3C" w14:textId="77777777" w:rsidR="00046A3F" w:rsidRPr="00E25DD3" w:rsidRDefault="00046A3F" w:rsidP="00046A3F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32AE3984" w14:textId="72F3117D" w:rsidR="00E25DD3" w:rsidRPr="00E25DD3" w:rsidRDefault="00E25DD3" w:rsidP="00672564">
            <w:pPr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  <w:lang w:val="en-US"/>
              </w:rPr>
              <w:t xml:space="preserve">Crave Infotech: Delivery Manager – </w:t>
            </w:r>
            <w:r w:rsidRPr="00E25DD3">
              <w:rPr>
                <w:rFonts w:ascii="Arial" w:hAnsi="Arial"/>
                <w:sz w:val="20"/>
                <w:lang w:val="en-US"/>
              </w:rPr>
              <w:t xml:space="preserve">SAP Supply chain, Mobile – US customers </w:t>
            </w:r>
          </w:p>
          <w:p w14:paraId="60E14375" w14:textId="77777777" w:rsidR="00E25DD3" w:rsidRDefault="00E25DD3" w:rsidP="00672564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3CE5DCC9" w14:textId="1F225D18" w:rsidR="003C1E0A" w:rsidRDefault="00E25DD3" w:rsidP="00672564">
            <w:pPr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  <w:lang w:val="en-US"/>
              </w:rPr>
              <w:t xml:space="preserve">INNOVAL / CCS: Project </w:t>
            </w:r>
            <w:r w:rsidR="003C1E0A">
              <w:rPr>
                <w:rFonts w:ascii="Arial" w:hAnsi="Arial"/>
                <w:b/>
                <w:sz w:val="20"/>
                <w:lang w:val="en-US"/>
              </w:rPr>
              <w:t xml:space="preserve">Manager - Strategic Projects </w:t>
            </w:r>
            <w:r w:rsidR="003C1E0A" w:rsidRPr="003C1E0A">
              <w:rPr>
                <w:rFonts w:ascii="Arial" w:hAnsi="Arial"/>
                <w:sz w:val="20"/>
                <w:lang w:val="en-US"/>
              </w:rPr>
              <w:t xml:space="preserve">handling new initiatives / projects for Middle </w:t>
            </w:r>
            <w:proofErr w:type="gramStart"/>
            <w:r w:rsidR="003C1E0A" w:rsidRPr="003C1E0A">
              <w:rPr>
                <w:rFonts w:ascii="Arial" w:hAnsi="Arial"/>
                <w:sz w:val="20"/>
                <w:lang w:val="en-US"/>
              </w:rPr>
              <w:t>East</w:t>
            </w:r>
            <w:r>
              <w:rPr>
                <w:rFonts w:ascii="Arial" w:hAnsi="Arial"/>
                <w:sz w:val="20"/>
                <w:lang w:val="en-US"/>
              </w:rPr>
              <w:t xml:space="preserve"> </w:t>
            </w:r>
            <w:r w:rsidR="00B248A7">
              <w:rPr>
                <w:rFonts w:ascii="Arial" w:hAnsi="Arial"/>
                <w:sz w:val="20"/>
                <w:lang w:val="en-US"/>
              </w:rPr>
              <w:t>,</w:t>
            </w:r>
            <w:proofErr w:type="gramEnd"/>
            <w:r w:rsidR="00B248A7">
              <w:rPr>
                <w:rFonts w:ascii="Arial" w:hAnsi="Arial"/>
                <w:sz w:val="20"/>
                <w:lang w:val="en-US"/>
              </w:rPr>
              <w:t xml:space="preserve"> </w:t>
            </w:r>
            <w:r>
              <w:rPr>
                <w:rFonts w:ascii="Arial" w:hAnsi="Arial"/>
                <w:sz w:val="20"/>
                <w:lang w:val="en-US"/>
              </w:rPr>
              <w:t>Indian</w:t>
            </w:r>
            <w:r w:rsidR="003C1E0A" w:rsidRPr="003C1E0A">
              <w:rPr>
                <w:rFonts w:ascii="Arial" w:hAnsi="Arial"/>
                <w:sz w:val="20"/>
                <w:lang w:val="en-US"/>
              </w:rPr>
              <w:t xml:space="preserve"> </w:t>
            </w:r>
            <w:r w:rsidR="00B248A7">
              <w:rPr>
                <w:rFonts w:ascii="Arial" w:hAnsi="Arial"/>
                <w:sz w:val="20"/>
                <w:lang w:val="en-US"/>
              </w:rPr>
              <w:t>&amp; American customers</w:t>
            </w:r>
            <w:r w:rsidR="003C1E0A" w:rsidRPr="003C1E0A">
              <w:rPr>
                <w:rFonts w:ascii="Arial" w:hAnsi="Arial"/>
                <w:sz w:val="20"/>
                <w:lang w:val="en-US"/>
              </w:rPr>
              <w:t>.</w:t>
            </w:r>
          </w:p>
          <w:p w14:paraId="5953D978" w14:textId="77777777" w:rsidR="001A65D1" w:rsidRDefault="001A65D1" w:rsidP="00672564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00CAB141" w14:textId="5AB7728C" w:rsidR="001A65D1" w:rsidRPr="002D5E55" w:rsidRDefault="001A65D1" w:rsidP="00672564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  <w:r w:rsidRPr="002D5E55">
              <w:rPr>
                <w:rFonts w:ascii="Arial" w:hAnsi="Arial"/>
                <w:b/>
                <w:sz w:val="20"/>
                <w:lang w:val="en-US"/>
              </w:rPr>
              <w:t xml:space="preserve">Corp </w:t>
            </w:r>
            <w:r w:rsidR="002D5E55" w:rsidRPr="002D5E55">
              <w:rPr>
                <w:rFonts w:ascii="Arial" w:hAnsi="Arial"/>
                <w:b/>
                <w:sz w:val="20"/>
                <w:lang w:val="en-US"/>
              </w:rPr>
              <w:t xml:space="preserve">Placements: </w:t>
            </w:r>
            <w:r w:rsidRPr="002D5E55">
              <w:rPr>
                <w:rFonts w:ascii="Arial" w:hAnsi="Arial"/>
                <w:b/>
                <w:sz w:val="20"/>
                <w:lang w:val="en-US"/>
              </w:rPr>
              <w:t>Management Consul</w:t>
            </w:r>
            <w:r w:rsidR="002D5E55" w:rsidRPr="002D5E55">
              <w:rPr>
                <w:rFonts w:ascii="Arial" w:hAnsi="Arial"/>
                <w:b/>
                <w:sz w:val="20"/>
                <w:lang w:val="en-US"/>
              </w:rPr>
              <w:t>ting</w:t>
            </w:r>
            <w:r w:rsidR="008633BC">
              <w:rPr>
                <w:rFonts w:ascii="Arial" w:hAnsi="Arial"/>
                <w:b/>
                <w:sz w:val="20"/>
                <w:lang w:val="en-US"/>
              </w:rPr>
              <w:t xml:space="preserve"> - </w:t>
            </w:r>
            <w:r w:rsidR="008633BC" w:rsidRPr="008633BC">
              <w:rPr>
                <w:rFonts w:ascii="Arial" w:hAnsi="Arial"/>
                <w:bCs/>
                <w:sz w:val="20"/>
                <w:lang w:val="en-US"/>
              </w:rPr>
              <w:t>SAP / Java Project delivery + Business Development for ME Clients.</w:t>
            </w:r>
          </w:p>
          <w:p w14:paraId="7AFECA39" w14:textId="77777777" w:rsidR="003C1E0A" w:rsidRDefault="003C1E0A" w:rsidP="00672564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1BA0F515" w14:textId="77777777" w:rsidR="00FC41BA" w:rsidRPr="001A65D1" w:rsidRDefault="00E25DD3" w:rsidP="00672564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  <w:lang w:val="en-US"/>
              </w:rPr>
              <w:t xml:space="preserve">SAP: </w:t>
            </w:r>
            <w:r w:rsidR="001563E4">
              <w:rPr>
                <w:rFonts w:ascii="Arial" w:hAnsi="Arial"/>
                <w:b/>
                <w:sz w:val="20"/>
                <w:lang w:val="en-US"/>
              </w:rPr>
              <w:t xml:space="preserve">Support / Project </w:t>
            </w:r>
            <w:r w:rsidR="002050BC">
              <w:rPr>
                <w:rFonts w:ascii="Arial" w:hAnsi="Arial"/>
                <w:b/>
                <w:sz w:val="20"/>
                <w:lang w:val="en-US"/>
              </w:rPr>
              <w:t>Delivery</w:t>
            </w:r>
            <w:r w:rsidR="002050BC" w:rsidRPr="00D55630">
              <w:rPr>
                <w:rFonts w:ascii="Arial" w:hAnsi="Arial"/>
                <w:sz w:val="20"/>
                <w:lang w:val="en-US"/>
              </w:rPr>
              <w:t xml:space="preserve"> with</w:t>
            </w:r>
            <w:r w:rsidR="00D55630">
              <w:rPr>
                <w:rFonts w:ascii="Arial" w:hAnsi="Arial"/>
                <w:sz w:val="20"/>
                <w:lang w:val="en-US"/>
              </w:rPr>
              <w:t xml:space="preserve"> responsibilities </w:t>
            </w:r>
            <w:r w:rsidR="00D55630" w:rsidRPr="00D55630">
              <w:rPr>
                <w:rFonts w:ascii="Arial" w:hAnsi="Arial"/>
                <w:sz w:val="20"/>
                <w:lang w:val="en-US"/>
              </w:rPr>
              <w:t>inclu</w:t>
            </w:r>
            <w:r w:rsidR="00D55630">
              <w:rPr>
                <w:rFonts w:ascii="Arial" w:hAnsi="Arial"/>
                <w:sz w:val="20"/>
                <w:lang w:val="en-US"/>
              </w:rPr>
              <w:t xml:space="preserve">ding </w:t>
            </w:r>
            <w:r>
              <w:rPr>
                <w:rFonts w:ascii="Arial" w:hAnsi="Arial"/>
                <w:sz w:val="20"/>
                <w:lang w:val="en-US"/>
              </w:rPr>
              <w:t xml:space="preserve">Strategic </w:t>
            </w:r>
            <w:r w:rsidR="001563E4">
              <w:rPr>
                <w:rFonts w:ascii="Arial" w:hAnsi="Arial"/>
                <w:sz w:val="20"/>
                <w:lang w:val="en-US"/>
              </w:rPr>
              <w:t xml:space="preserve">Project Planning with Customer </w:t>
            </w:r>
            <w:r w:rsidR="001906A3">
              <w:rPr>
                <w:rFonts w:ascii="Arial" w:hAnsi="Arial"/>
                <w:sz w:val="20"/>
                <w:lang w:val="en-US"/>
              </w:rPr>
              <w:t>Management</w:t>
            </w:r>
            <w:r>
              <w:rPr>
                <w:rFonts w:ascii="Arial" w:hAnsi="Arial"/>
                <w:sz w:val="20"/>
                <w:lang w:val="en-GB"/>
              </w:rPr>
              <w:t xml:space="preserve">, </w:t>
            </w:r>
            <w:r>
              <w:rPr>
                <w:rFonts w:ascii="Arial" w:hAnsi="Arial"/>
                <w:sz w:val="20"/>
                <w:lang w:val="en-US"/>
              </w:rPr>
              <w:t>Customer</w:t>
            </w:r>
            <w:r w:rsidR="001563E4">
              <w:rPr>
                <w:rFonts w:ascii="Arial" w:hAnsi="Arial"/>
                <w:sz w:val="20"/>
                <w:lang w:val="en-US"/>
              </w:rPr>
              <w:t xml:space="preserve"> Escalation Management &amp; Support Advisory</w:t>
            </w:r>
            <w:r w:rsidR="00FC41BA">
              <w:rPr>
                <w:rFonts w:ascii="Arial" w:hAnsi="Arial"/>
                <w:sz w:val="20"/>
                <w:lang w:val="en-US"/>
              </w:rPr>
              <w:t>.</w:t>
            </w:r>
            <w:r w:rsidR="00FC41BA">
              <w:rPr>
                <w:rFonts w:ascii="Arial" w:hAnsi="Arial"/>
                <w:sz w:val="20"/>
                <w:lang w:val="en-US"/>
              </w:rPr>
              <w:br/>
            </w:r>
            <w:r w:rsidR="00FC41BA">
              <w:rPr>
                <w:rFonts w:ascii="Arial" w:hAnsi="Arial"/>
                <w:sz w:val="20"/>
                <w:lang w:val="en-US"/>
              </w:rPr>
              <w:br/>
            </w:r>
            <w:r>
              <w:rPr>
                <w:rFonts w:ascii="Arial" w:hAnsi="Arial"/>
                <w:b/>
                <w:sz w:val="20"/>
                <w:lang w:val="en-US"/>
              </w:rPr>
              <w:t xml:space="preserve">IVL: </w:t>
            </w:r>
            <w:r w:rsidR="006968DD">
              <w:rPr>
                <w:rFonts w:ascii="Arial" w:hAnsi="Arial"/>
                <w:b/>
                <w:sz w:val="20"/>
                <w:lang w:val="en-US"/>
              </w:rPr>
              <w:t xml:space="preserve">SAP ABAP Consultant </w:t>
            </w:r>
            <w:r w:rsidR="006968DD">
              <w:rPr>
                <w:rFonts w:ascii="Arial" w:hAnsi="Arial"/>
                <w:sz w:val="20"/>
                <w:lang w:val="en-US"/>
              </w:rPr>
              <w:t xml:space="preserve">with experience in 2 Full </w:t>
            </w:r>
            <w:r w:rsidR="00E74F06">
              <w:rPr>
                <w:rFonts w:ascii="Arial" w:hAnsi="Arial"/>
                <w:sz w:val="20"/>
                <w:lang w:val="en-US"/>
              </w:rPr>
              <w:t>cycle</w:t>
            </w:r>
            <w:r w:rsidR="006968DD">
              <w:rPr>
                <w:rFonts w:ascii="Arial" w:hAnsi="Arial"/>
                <w:sz w:val="20"/>
                <w:lang w:val="en-US"/>
              </w:rPr>
              <w:t xml:space="preserve"> SAP Implementations</w:t>
            </w:r>
            <w:r w:rsidR="00FC41BA">
              <w:rPr>
                <w:rFonts w:ascii="Arial" w:hAnsi="Arial"/>
                <w:sz w:val="20"/>
                <w:lang w:val="en-US"/>
              </w:rPr>
              <w:t>.</w:t>
            </w:r>
            <w:r w:rsidR="000813F5">
              <w:rPr>
                <w:rFonts w:ascii="Arial" w:hAnsi="Arial"/>
                <w:sz w:val="20"/>
                <w:lang w:val="en-US"/>
              </w:rPr>
              <w:t xml:space="preserve"> </w:t>
            </w:r>
            <w:r w:rsidR="001A65D1">
              <w:rPr>
                <w:rFonts w:ascii="Arial" w:hAnsi="Arial"/>
                <w:sz w:val="20"/>
                <w:lang w:val="en-US"/>
              </w:rPr>
              <w:t xml:space="preserve">Additional role: </w:t>
            </w:r>
            <w:r w:rsidR="001A65D1">
              <w:rPr>
                <w:rFonts w:ascii="Arial" w:hAnsi="Arial"/>
                <w:sz w:val="20"/>
                <w:lang w:val="en-GB"/>
              </w:rPr>
              <w:t xml:space="preserve">Quality Management </w:t>
            </w:r>
          </w:p>
          <w:p w14:paraId="1AA356FC" w14:textId="4ABF17A8" w:rsidR="00FC41BA" w:rsidRDefault="00FC41BA" w:rsidP="00E25DD3">
            <w:pPr>
              <w:jc w:val="both"/>
              <w:rPr>
                <w:rFonts w:ascii="Arial" w:hAnsi="Arial"/>
                <w:sz w:val="20"/>
                <w:lang w:val="en-US" w:eastAsia="zh-CN"/>
              </w:rPr>
            </w:pPr>
          </w:p>
        </w:tc>
      </w:tr>
      <w:tr w:rsidR="00EE4C02" w14:paraId="31213915" w14:textId="77777777" w:rsidTr="00316545">
        <w:trPr>
          <w:gridAfter w:val="1"/>
          <w:wAfter w:w="5387" w:type="dxa"/>
          <w:cantSplit/>
          <w:trHeight w:val="526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260B6A5E" w14:textId="77777777" w:rsidR="00EE4C02" w:rsidRDefault="00EE4C02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1EFC7057" w14:textId="77777777" w:rsidR="00EE4C02" w:rsidRDefault="00EE4C02">
            <w:pPr>
              <w:pStyle w:val="Gliederungspunkt"/>
              <w:ind w:left="180"/>
              <w:jc w:val="right"/>
              <w:rPr>
                <w:rFonts w:ascii="Arial" w:hAnsi="Arial"/>
                <w:caps/>
                <w:lang w:val="en-US"/>
              </w:rPr>
            </w:pPr>
          </w:p>
        </w:tc>
        <w:tc>
          <w:tcPr>
            <w:tcW w:w="1690" w:type="dxa"/>
            <w:tcBorders>
              <w:left w:val="single" w:sz="4" w:space="0" w:color="800000"/>
            </w:tcBorders>
          </w:tcPr>
          <w:p w14:paraId="556E8B6D" w14:textId="77777777" w:rsidR="00EE4C02" w:rsidRDefault="00EE4C02" w:rsidP="00672564">
            <w:pPr>
              <w:ind w:left="170"/>
              <w:jc w:val="both"/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5560" w:type="dxa"/>
            <w:gridSpan w:val="4"/>
          </w:tcPr>
          <w:p w14:paraId="0CE7BBED" w14:textId="77777777" w:rsidR="00EE4C02" w:rsidRDefault="00EE4C02" w:rsidP="00672564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</w:tc>
      </w:tr>
      <w:tr w:rsidR="00FC41BA" w14:paraId="0D3EFECA" w14:textId="77777777" w:rsidTr="00316545">
        <w:trPr>
          <w:gridAfter w:val="1"/>
          <w:wAfter w:w="5387" w:type="dxa"/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6297A721" w14:textId="77777777" w:rsidR="00FC41BA" w:rsidRDefault="006F659D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SAP SKILLS SUMMARY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  <w:vAlign w:val="center"/>
          </w:tcPr>
          <w:p w14:paraId="6EF38848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0FC0368F" w14:textId="77777777" w:rsidR="00FE0A71" w:rsidRDefault="006F659D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ASAP Methodology</w:t>
            </w:r>
          </w:p>
          <w:p w14:paraId="5BF9BDED" w14:textId="77777777" w:rsidR="006F659D" w:rsidRDefault="00811763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811763">
              <w:rPr>
                <w:rFonts w:ascii="Arial" w:hAnsi="Arial"/>
                <w:b/>
                <w:sz w:val="20"/>
                <w:lang w:val="en-US"/>
              </w:rPr>
              <w:t>S4HANA</w:t>
            </w:r>
            <w:r w:rsidR="006F659D">
              <w:rPr>
                <w:rFonts w:ascii="Arial" w:hAnsi="Arial"/>
                <w:sz w:val="20"/>
                <w:lang w:val="en-US"/>
              </w:rPr>
              <w:t>, Mobility</w:t>
            </w:r>
          </w:p>
          <w:p w14:paraId="16F80CDC" w14:textId="77777777" w:rsidR="006F659D" w:rsidRDefault="006F659D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ABAP</w:t>
            </w:r>
          </w:p>
          <w:p w14:paraId="607BDCAC" w14:textId="77777777" w:rsidR="006F659D" w:rsidRPr="00894017" w:rsidRDefault="006F659D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sz w:val="20"/>
                <w:lang w:val="en-GB"/>
              </w:rPr>
            </w:pPr>
            <w:r w:rsidRPr="00894017">
              <w:rPr>
                <w:rFonts w:ascii="Arial" w:hAnsi="Arial"/>
                <w:b/>
                <w:sz w:val="20"/>
                <w:lang w:val="en-US"/>
              </w:rPr>
              <w:t>SD, MM, PP, FI, HCM</w:t>
            </w:r>
            <w:r w:rsidR="00894017" w:rsidRPr="00894017">
              <w:rPr>
                <w:rFonts w:ascii="Arial" w:hAnsi="Arial"/>
                <w:b/>
                <w:sz w:val="20"/>
                <w:lang w:val="en-US"/>
              </w:rPr>
              <w:t>, CRM</w:t>
            </w:r>
          </w:p>
          <w:p w14:paraId="0ACD9E4F" w14:textId="77777777" w:rsidR="00FC41BA" w:rsidRDefault="00FC41BA" w:rsidP="00672564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FC41BA" w14:paraId="654CFD7B" w14:textId="77777777" w:rsidTr="00316545">
        <w:trPr>
          <w:gridAfter w:val="1"/>
          <w:wAfter w:w="5387" w:type="dxa"/>
          <w:cantSplit/>
          <w:trHeight w:val="182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44C146CD" w14:textId="77777777" w:rsidR="00FC41BA" w:rsidRDefault="00FC41BA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45C601E3" w14:textId="77777777" w:rsidR="001563E4" w:rsidRDefault="001563E4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responsibilities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58432C04" w14:textId="77777777" w:rsidR="00FC41BA" w:rsidRDefault="00FC41BA">
            <w:pPr>
              <w:pStyle w:val="Gliederungspunkt"/>
              <w:ind w:left="180"/>
              <w:jc w:val="right"/>
              <w:rPr>
                <w:rFonts w:ascii="Arial" w:hAnsi="Arial"/>
                <w:caps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23FC8B64" w14:textId="77777777" w:rsidR="00D56A14" w:rsidRPr="001563E4" w:rsidRDefault="00D56A14" w:rsidP="00672564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2A7C516C" w14:textId="77777777" w:rsidR="00F12EDC" w:rsidRPr="006E2CE7" w:rsidRDefault="00F12EDC" w:rsidP="0067256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/>
                <w:sz w:val="20"/>
                <w:lang w:val="en-US"/>
              </w:rPr>
            </w:pPr>
            <w:r w:rsidRPr="006E2CE7">
              <w:rPr>
                <w:rFonts w:ascii="Arial" w:hAnsi="Arial"/>
                <w:sz w:val="20"/>
                <w:lang w:val="en-GB"/>
              </w:rPr>
              <w:t>Ensuring</w:t>
            </w:r>
            <w:r w:rsidRPr="006E2CE7">
              <w:rPr>
                <w:rFonts w:ascii="Arial" w:hAnsi="Arial"/>
                <w:sz w:val="20"/>
                <w:lang w:val="en-US"/>
              </w:rPr>
              <w:t xml:space="preserve"> that all </w:t>
            </w:r>
            <w:r w:rsidRPr="00262DFA">
              <w:rPr>
                <w:rFonts w:ascii="Arial" w:hAnsi="Arial"/>
                <w:b/>
                <w:sz w:val="20"/>
                <w:lang w:val="en-US"/>
              </w:rPr>
              <w:t>SAP solutions</w:t>
            </w:r>
            <w:r w:rsidRPr="006E2CE7">
              <w:rPr>
                <w:rFonts w:ascii="Arial" w:hAnsi="Arial"/>
                <w:sz w:val="20"/>
                <w:lang w:val="en-US"/>
              </w:rPr>
              <w:t xml:space="preserve"> are fit for purpose and </w:t>
            </w:r>
            <w:r w:rsidR="0069470D" w:rsidRPr="006E2CE7">
              <w:rPr>
                <w:rFonts w:ascii="Arial" w:hAnsi="Arial"/>
                <w:sz w:val="20"/>
                <w:lang w:val="en-GB"/>
              </w:rPr>
              <w:t>sustainable.</w:t>
            </w:r>
          </w:p>
          <w:p w14:paraId="7E4C6AC1" w14:textId="77777777" w:rsidR="001563E4" w:rsidRPr="00C62EE8" w:rsidRDefault="001563E4" w:rsidP="0067256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/>
                <w:sz w:val="20"/>
                <w:lang w:val="en-US"/>
              </w:rPr>
            </w:pPr>
            <w:r w:rsidRPr="006E2CE7">
              <w:rPr>
                <w:rFonts w:ascii="Arial" w:hAnsi="Arial"/>
                <w:sz w:val="20"/>
                <w:lang w:val="en-US"/>
              </w:rPr>
              <w:t xml:space="preserve">Delivering of </w:t>
            </w:r>
            <w:r w:rsidR="00262DFA" w:rsidRPr="00262DFA">
              <w:rPr>
                <w:rFonts w:ascii="Arial" w:hAnsi="Arial"/>
                <w:b/>
                <w:sz w:val="20"/>
                <w:lang w:val="en-US"/>
              </w:rPr>
              <w:t>Application</w:t>
            </w:r>
            <w:r w:rsidRPr="00262DFA">
              <w:rPr>
                <w:rFonts w:ascii="Arial" w:hAnsi="Arial"/>
                <w:b/>
                <w:sz w:val="20"/>
                <w:lang w:val="en-US"/>
              </w:rPr>
              <w:t xml:space="preserve"> support</w:t>
            </w:r>
            <w:r w:rsidRPr="006E2CE7">
              <w:rPr>
                <w:rFonts w:ascii="Arial" w:hAnsi="Arial"/>
                <w:sz w:val="20"/>
                <w:lang w:val="en-US"/>
              </w:rPr>
              <w:t xml:space="preserve"> within timescales and budgets.  </w:t>
            </w:r>
          </w:p>
          <w:p w14:paraId="54A87C1A" w14:textId="77777777" w:rsidR="001563E4" w:rsidRPr="006E2CE7" w:rsidRDefault="001563E4" w:rsidP="0067256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/>
                <w:sz w:val="20"/>
                <w:lang w:val="en-US"/>
              </w:rPr>
            </w:pPr>
            <w:r w:rsidRPr="006E2CE7">
              <w:rPr>
                <w:rFonts w:ascii="Arial" w:hAnsi="Arial"/>
                <w:sz w:val="20"/>
                <w:lang w:val="en-US"/>
              </w:rPr>
              <w:t xml:space="preserve">Managing </w:t>
            </w:r>
            <w:r w:rsidRPr="00262DFA">
              <w:rPr>
                <w:rFonts w:ascii="Arial" w:hAnsi="Arial"/>
                <w:b/>
                <w:sz w:val="20"/>
                <w:lang w:val="en-US"/>
              </w:rPr>
              <w:t>several SAP projects</w:t>
            </w:r>
            <w:r w:rsidRPr="006E2CE7">
              <w:rPr>
                <w:rFonts w:ascii="Arial" w:hAnsi="Arial"/>
                <w:sz w:val="20"/>
                <w:lang w:val="en-US"/>
              </w:rPr>
              <w:t xml:space="preserve"> concurrently.</w:t>
            </w:r>
          </w:p>
          <w:p w14:paraId="5EADD360" w14:textId="77777777" w:rsidR="001563E4" w:rsidRPr="006E2CE7" w:rsidRDefault="001563E4" w:rsidP="0067256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/>
                <w:sz w:val="20"/>
                <w:lang w:val="en-US"/>
              </w:rPr>
            </w:pPr>
            <w:r w:rsidRPr="006E2CE7">
              <w:rPr>
                <w:rFonts w:ascii="Arial" w:hAnsi="Arial"/>
                <w:sz w:val="20"/>
                <w:lang w:val="en-US"/>
              </w:rPr>
              <w:t xml:space="preserve">Managing SAP projects utilizing the SAP project management tools.  </w:t>
            </w:r>
          </w:p>
          <w:p w14:paraId="4D92F339" w14:textId="77777777" w:rsidR="00333F1E" w:rsidRPr="00D018A0" w:rsidRDefault="001563E4" w:rsidP="003C1E0A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/>
                <w:sz w:val="20"/>
                <w:lang w:val="en-GB"/>
              </w:rPr>
            </w:pPr>
            <w:r w:rsidRPr="006E2CE7">
              <w:rPr>
                <w:rFonts w:ascii="Arial" w:hAnsi="Arial"/>
                <w:sz w:val="20"/>
                <w:lang w:val="en-US"/>
              </w:rPr>
              <w:t>Giving guid</w:t>
            </w:r>
            <w:r w:rsidR="009B345F" w:rsidRPr="006E2CE7">
              <w:rPr>
                <w:rFonts w:ascii="Arial" w:hAnsi="Arial"/>
                <w:sz w:val="20"/>
                <w:lang w:val="en-US"/>
              </w:rPr>
              <w:t>ance and support to team member</w:t>
            </w:r>
            <w:r w:rsidR="00AD4ED1" w:rsidRPr="006E2CE7">
              <w:rPr>
                <w:rFonts w:ascii="Arial" w:hAnsi="Arial"/>
                <w:sz w:val="20"/>
                <w:lang w:val="en-US"/>
              </w:rPr>
              <w:t>s across the</w:t>
            </w:r>
            <w:r w:rsidR="00AD4ED1" w:rsidRPr="006E2CE7">
              <w:rPr>
                <w:rFonts w:ascii="Arial" w:hAnsi="Arial"/>
                <w:sz w:val="20"/>
                <w:lang w:val="en-GB"/>
              </w:rPr>
              <w:t xml:space="preserve"> organization </w:t>
            </w:r>
          </w:p>
          <w:p w14:paraId="1989BA62" w14:textId="77777777" w:rsidR="001563E4" w:rsidRPr="006E2CE7" w:rsidRDefault="001563E4" w:rsidP="0067256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/>
                <w:sz w:val="20"/>
                <w:lang w:val="en-US"/>
              </w:rPr>
            </w:pPr>
            <w:r w:rsidRPr="006E2CE7">
              <w:rPr>
                <w:rFonts w:ascii="Arial" w:hAnsi="Arial"/>
                <w:sz w:val="20"/>
                <w:lang w:val="en-US"/>
              </w:rPr>
              <w:t>Making key design and delivery decisions.</w:t>
            </w:r>
          </w:p>
          <w:p w14:paraId="53C011EC" w14:textId="77777777" w:rsidR="009B345F" w:rsidRPr="0099547F" w:rsidRDefault="009B345F" w:rsidP="0067256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/>
                <w:sz w:val="20"/>
                <w:lang w:val="en-US"/>
              </w:rPr>
            </w:pPr>
            <w:r w:rsidRPr="006E2CE7">
              <w:rPr>
                <w:rFonts w:ascii="Arial" w:hAnsi="Arial"/>
                <w:sz w:val="20"/>
                <w:lang w:val="en-US"/>
              </w:rPr>
              <w:t>Technical Consulting</w:t>
            </w:r>
            <w:r w:rsidR="0099547F">
              <w:rPr>
                <w:rFonts w:ascii="Arial" w:hAnsi="Arial"/>
                <w:sz w:val="20"/>
                <w:lang w:val="en-GB"/>
              </w:rPr>
              <w:t xml:space="preserve"> / </w:t>
            </w:r>
            <w:r w:rsidRPr="0099547F">
              <w:rPr>
                <w:rFonts w:ascii="Arial" w:hAnsi="Arial"/>
                <w:sz w:val="20"/>
                <w:lang w:val="en-US"/>
              </w:rPr>
              <w:t>Development</w:t>
            </w:r>
          </w:p>
          <w:p w14:paraId="0A7C8027" w14:textId="77777777" w:rsidR="00FC41BA" w:rsidRPr="001563E4" w:rsidRDefault="00FC41BA" w:rsidP="00672564">
            <w:pPr>
              <w:ind w:left="448"/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1563E4" w14:paraId="2E4B32AB" w14:textId="77777777" w:rsidTr="00316545">
        <w:trPr>
          <w:gridAfter w:val="1"/>
          <w:wAfter w:w="5387" w:type="dxa"/>
          <w:cantSplit/>
          <w:trHeight w:val="182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55A5430E" w14:textId="77777777" w:rsidR="001563E4" w:rsidRDefault="001563E4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400A5517" w14:textId="77777777" w:rsidR="001563E4" w:rsidRDefault="001563E4">
            <w:pPr>
              <w:pStyle w:val="Gliederungspunkt"/>
              <w:ind w:left="180"/>
              <w:jc w:val="right"/>
              <w:rPr>
                <w:rFonts w:ascii="Arial" w:hAnsi="Arial"/>
                <w:caps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676F277F" w14:textId="77777777" w:rsidR="001563E4" w:rsidRDefault="001563E4" w:rsidP="00672564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8B0918" w:rsidRPr="002D32AB" w14:paraId="4197BDC0" w14:textId="77777777" w:rsidTr="00316545">
        <w:trPr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15E38372" w14:textId="77777777" w:rsidR="008B0918" w:rsidRPr="002D32AB" w:rsidRDefault="00701E7C" w:rsidP="00D87B50">
            <w:pPr>
              <w:pStyle w:val="Gliederungspunkt"/>
              <w:ind w:left="0"/>
              <w:rPr>
                <w:rFonts w:ascii="Arial" w:hAnsi="Arial"/>
                <w:b w:val="0"/>
                <w:lang w:val="it-IT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 xml:space="preserve">           </w:t>
            </w:r>
            <w:r w:rsidR="001563E4">
              <w:rPr>
                <w:rFonts w:ascii="Arial Black" w:hAnsi="Arial Black"/>
                <w:b w:val="0"/>
                <w:caps/>
                <w:sz w:val="18"/>
                <w:lang w:val="en-US"/>
              </w:rPr>
              <w:t>areas of expertise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54365E2A" w14:textId="77777777" w:rsidR="008B0918" w:rsidRPr="002D32AB" w:rsidRDefault="008B0918" w:rsidP="00A55E6B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44C76279" w14:textId="77777777" w:rsidR="001563E4" w:rsidRPr="00F31F0D" w:rsidRDefault="008E1813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sz w:val="20"/>
                <w:lang w:val="en-US"/>
              </w:rPr>
            </w:pPr>
            <w:r w:rsidRPr="00F31F0D">
              <w:rPr>
                <w:rFonts w:ascii="Arial" w:hAnsi="Arial"/>
                <w:b/>
                <w:sz w:val="20"/>
                <w:lang w:val="en-US"/>
              </w:rPr>
              <w:t>Application / Project Delivery</w:t>
            </w:r>
            <w:r w:rsidR="001563E4" w:rsidRPr="00F31F0D">
              <w:rPr>
                <w:rFonts w:ascii="Arial" w:hAnsi="Arial"/>
                <w:b/>
                <w:sz w:val="20"/>
                <w:lang w:val="en-US"/>
              </w:rPr>
              <w:t xml:space="preserve"> Management </w:t>
            </w:r>
          </w:p>
          <w:p w14:paraId="3019A768" w14:textId="77777777" w:rsidR="001563E4" w:rsidRDefault="001563E4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Escalation Management </w:t>
            </w:r>
          </w:p>
          <w:p w14:paraId="63380663" w14:textId="77777777" w:rsidR="001563E4" w:rsidRPr="001563E4" w:rsidRDefault="001563E4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1563E4">
              <w:rPr>
                <w:rFonts w:ascii="Arial" w:hAnsi="Arial"/>
                <w:sz w:val="20"/>
                <w:lang w:val="en-US"/>
              </w:rPr>
              <w:t>Change Management</w:t>
            </w:r>
          </w:p>
          <w:p w14:paraId="7759FA59" w14:textId="77777777" w:rsidR="001563E4" w:rsidRDefault="001563E4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Client Relationship Management</w:t>
            </w:r>
          </w:p>
          <w:p w14:paraId="51E6283C" w14:textId="77777777" w:rsidR="008B0918" w:rsidRDefault="001563E4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Resource Scheduling</w:t>
            </w:r>
          </w:p>
        </w:tc>
        <w:tc>
          <w:tcPr>
            <w:tcW w:w="5387" w:type="dxa"/>
          </w:tcPr>
          <w:p w14:paraId="05A2620A" w14:textId="77777777" w:rsidR="008B0918" w:rsidRDefault="008B0918" w:rsidP="00A55E6B">
            <w:pPr>
              <w:pStyle w:val="FootnoteText"/>
              <w:rPr>
                <w:rFonts w:ascii="Arial" w:hAnsi="Arial"/>
                <w:lang w:val="en-US"/>
              </w:rPr>
            </w:pPr>
          </w:p>
        </w:tc>
      </w:tr>
      <w:tr w:rsidR="008B0918" w14:paraId="627605F5" w14:textId="77777777" w:rsidTr="00316545">
        <w:trPr>
          <w:gridAfter w:val="1"/>
          <w:wAfter w:w="5387" w:type="dxa"/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7557375A" w14:textId="77777777" w:rsidR="008B0918" w:rsidRDefault="008B0918" w:rsidP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  <w:p w14:paraId="2DF37846" w14:textId="77777777" w:rsidR="001563E4" w:rsidRDefault="006F659D" w:rsidP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Industry sectors</w:t>
            </w:r>
          </w:p>
          <w:p w14:paraId="7059E394" w14:textId="77777777" w:rsidR="001563E4" w:rsidRDefault="001563E4" w:rsidP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  <w:p w14:paraId="437C8FEA" w14:textId="77777777" w:rsidR="001563E4" w:rsidRDefault="001563E4" w:rsidP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  <w:p w14:paraId="1CA9D442" w14:textId="77777777" w:rsidR="001563E4" w:rsidRDefault="001563E4" w:rsidP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  <w:p w14:paraId="3A40B00F" w14:textId="77777777" w:rsidR="001563E4" w:rsidRPr="002D32AB" w:rsidRDefault="001563E4" w:rsidP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5EAEFF3F" w14:textId="77777777" w:rsidR="008B0918" w:rsidRPr="002D32AB" w:rsidRDefault="008B0918" w:rsidP="00FC41BA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</w:tc>
        <w:tc>
          <w:tcPr>
            <w:tcW w:w="1863" w:type="dxa"/>
            <w:gridSpan w:val="2"/>
            <w:tcBorders>
              <w:left w:val="single" w:sz="4" w:space="0" w:color="800000"/>
            </w:tcBorders>
          </w:tcPr>
          <w:p w14:paraId="7A82FEE2" w14:textId="77777777" w:rsidR="008B0918" w:rsidRDefault="008B0918" w:rsidP="00672564">
            <w:pPr>
              <w:tabs>
                <w:tab w:val="left" w:pos="71"/>
              </w:tabs>
              <w:ind w:left="71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79038583" w14:textId="6AC6BC1B" w:rsidR="009F1A32" w:rsidRDefault="009F1A32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Manufacturing</w:t>
            </w:r>
          </w:p>
          <w:p w14:paraId="0E790CA1" w14:textId="7541D133" w:rsidR="006F659D" w:rsidRDefault="006F659D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Automotive</w:t>
            </w:r>
          </w:p>
          <w:p w14:paraId="54E63EF3" w14:textId="2E9DCE1D" w:rsidR="006F659D" w:rsidRDefault="006F659D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Retail</w:t>
            </w:r>
          </w:p>
          <w:p w14:paraId="2009CE8A" w14:textId="77777777" w:rsidR="006F659D" w:rsidRDefault="006F659D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Oil &amp; Gas</w:t>
            </w:r>
          </w:p>
          <w:p w14:paraId="33454AF1" w14:textId="77777777" w:rsidR="009B345F" w:rsidRDefault="009B345F" w:rsidP="00672564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Government</w:t>
            </w:r>
          </w:p>
          <w:p w14:paraId="0458CBFB" w14:textId="77777777" w:rsidR="001563E4" w:rsidRDefault="001563E4" w:rsidP="00672564">
            <w:pPr>
              <w:ind w:left="448"/>
              <w:jc w:val="both"/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5387" w:type="dxa"/>
            <w:gridSpan w:val="3"/>
          </w:tcPr>
          <w:p w14:paraId="5D961A26" w14:textId="77777777" w:rsidR="008B0918" w:rsidRDefault="008B0918" w:rsidP="00672564">
            <w:pPr>
              <w:pStyle w:val="FootnoteText"/>
              <w:jc w:val="both"/>
              <w:rPr>
                <w:rFonts w:ascii="Arial" w:hAnsi="Arial"/>
                <w:lang w:val="en-US"/>
              </w:rPr>
            </w:pPr>
          </w:p>
        </w:tc>
      </w:tr>
      <w:tr w:rsidR="008B0918" w14:paraId="70AB0AD3" w14:textId="77777777" w:rsidTr="00316545">
        <w:trPr>
          <w:gridAfter w:val="1"/>
          <w:wAfter w:w="5387" w:type="dxa"/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64CF8642" w14:textId="77777777" w:rsidR="009B345F" w:rsidRDefault="009B345F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085E6E4B" w14:textId="77777777" w:rsidR="008B0918" w:rsidRDefault="002D27DF" w:rsidP="001906A3">
            <w:pPr>
              <w:pStyle w:val="Gliederungspunkt"/>
              <w:ind w:left="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SUPPORT DE</w:t>
            </w:r>
            <w:r w:rsidR="00233E40">
              <w:rPr>
                <w:rFonts w:ascii="Arial Black" w:hAnsi="Arial Black"/>
                <w:b w:val="0"/>
                <w:caps/>
                <w:sz w:val="18"/>
                <w:lang w:val="en-US"/>
              </w:rPr>
              <w:t>LIVERY ENGAGEMENTS HANDLED</w:t>
            </w:r>
          </w:p>
          <w:p w14:paraId="29B9DE55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5A93275D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5A59F55F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48272E81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222FE168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21E724C1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3B79CF03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4B078A32" w14:textId="77777777" w:rsidR="009B345F" w:rsidRDefault="009B345F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7B4D6D69" w14:textId="77777777" w:rsidR="009B345F" w:rsidRDefault="00B52423" w:rsidP="00DE2D68">
            <w:pPr>
              <w:pStyle w:val="Gliederungspunkt"/>
              <w:ind w:left="0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 xml:space="preserve">              </w:t>
            </w:r>
            <w:r w:rsidR="009B345F">
              <w:rPr>
                <w:rFonts w:ascii="Arial Black" w:hAnsi="Arial Black"/>
                <w:b w:val="0"/>
                <w:caps/>
                <w:sz w:val="18"/>
                <w:lang w:val="en-US"/>
              </w:rPr>
              <w:t xml:space="preserve">mANAGERIAL Tasks </w:t>
            </w:r>
          </w:p>
          <w:p w14:paraId="646B5FC3" w14:textId="77777777" w:rsidR="009B345F" w:rsidRDefault="009B345F" w:rsidP="001906A3">
            <w:pPr>
              <w:jc w:val="right"/>
              <w:rPr>
                <w:rFonts w:ascii="Arial" w:hAnsi="Arial"/>
                <w:sz w:val="20"/>
                <w:lang w:val="en-US"/>
              </w:rPr>
            </w:pPr>
          </w:p>
          <w:p w14:paraId="0645972E" w14:textId="77777777" w:rsidR="009B345F" w:rsidRDefault="009B345F" w:rsidP="001906A3">
            <w:pPr>
              <w:jc w:val="right"/>
              <w:rPr>
                <w:rFonts w:ascii="Arial" w:hAnsi="Arial"/>
                <w:sz w:val="20"/>
                <w:lang w:val="en-US"/>
              </w:rPr>
            </w:pPr>
          </w:p>
          <w:p w14:paraId="36C5834C" w14:textId="77777777" w:rsidR="009B345F" w:rsidRDefault="009B345F" w:rsidP="001906A3">
            <w:pPr>
              <w:jc w:val="right"/>
              <w:rPr>
                <w:rFonts w:ascii="Arial" w:hAnsi="Arial"/>
                <w:sz w:val="20"/>
                <w:lang w:val="en-US"/>
              </w:rPr>
            </w:pPr>
          </w:p>
          <w:p w14:paraId="524ACE4E" w14:textId="77777777" w:rsidR="009B345F" w:rsidRDefault="009B345F" w:rsidP="001906A3">
            <w:pPr>
              <w:jc w:val="right"/>
              <w:rPr>
                <w:rFonts w:ascii="Arial" w:hAnsi="Arial"/>
                <w:sz w:val="20"/>
                <w:lang w:val="en-US"/>
              </w:rPr>
            </w:pPr>
          </w:p>
          <w:p w14:paraId="1AD95C0E" w14:textId="77777777" w:rsidR="009B345F" w:rsidRDefault="009B345F" w:rsidP="001906A3">
            <w:pPr>
              <w:jc w:val="right"/>
              <w:rPr>
                <w:rFonts w:ascii="Arial" w:hAnsi="Arial"/>
                <w:sz w:val="20"/>
                <w:lang w:val="en-US"/>
              </w:rPr>
            </w:pPr>
          </w:p>
          <w:p w14:paraId="1FAD5722" w14:textId="77777777" w:rsidR="00D64275" w:rsidRDefault="00D64275" w:rsidP="001906A3">
            <w:pPr>
              <w:pStyle w:val="Gliederungspunkt"/>
              <w:ind w:left="0"/>
              <w:jc w:val="right"/>
              <w:rPr>
                <w:rFonts w:ascii="Arial" w:hAnsi="Arial"/>
                <w:b w:val="0"/>
                <w:noProof w:val="0"/>
                <w:sz w:val="20"/>
                <w:lang w:val="en-US"/>
              </w:rPr>
            </w:pPr>
          </w:p>
          <w:p w14:paraId="57F48938" w14:textId="77777777" w:rsidR="009B345F" w:rsidRDefault="009B345F" w:rsidP="001906A3">
            <w:pPr>
              <w:pStyle w:val="Gliederungspunkt"/>
              <w:ind w:left="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TECHNICAL Tasks</w:t>
            </w:r>
          </w:p>
          <w:p w14:paraId="5B410953" w14:textId="77777777" w:rsidR="00D64275" w:rsidRDefault="00D64275" w:rsidP="001906A3">
            <w:pPr>
              <w:pStyle w:val="Gliederungspunkt"/>
              <w:ind w:left="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690FA924" w14:textId="77777777" w:rsidR="00D64275" w:rsidRDefault="00D64275" w:rsidP="001906A3">
            <w:pPr>
              <w:pStyle w:val="Gliederungspunkt"/>
              <w:ind w:left="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18D8AAD0" w14:textId="77777777" w:rsidR="00DE2D68" w:rsidRDefault="00DE2D68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4B1DB425" w14:textId="77777777" w:rsidR="00D64275" w:rsidRDefault="00D64275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other career    engagements</w:t>
            </w:r>
          </w:p>
          <w:p w14:paraId="4D94CD53" w14:textId="77777777" w:rsidR="009B345F" w:rsidRDefault="009B345F" w:rsidP="009B345F">
            <w:pPr>
              <w:rPr>
                <w:rFonts w:ascii="Arial" w:hAnsi="Arial"/>
                <w:b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6095D9D8" w14:textId="77777777" w:rsidR="008B0918" w:rsidRDefault="008B0918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en-US"/>
              </w:rPr>
            </w:pPr>
          </w:p>
        </w:tc>
        <w:tc>
          <w:tcPr>
            <w:tcW w:w="7090" w:type="dxa"/>
            <w:gridSpan w:val="4"/>
            <w:tcBorders>
              <w:left w:val="single" w:sz="4" w:space="0" w:color="800000"/>
            </w:tcBorders>
          </w:tcPr>
          <w:p w14:paraId="6FD31480" w14:textId="77777777" w:rsidR="00003A49" w:rsidRDefault="00003A49" w:rsidP="00265D59">
            <w:pPr>
              <w:tabs>
                <w:tab w:val="left" w:pos="71"/>
              </w:tabs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0FC654F6" w14:textId="77777777" w:rsidR="009B345F" w:rsidRDefault="002D27DF" w:rsidP="00265D59">
            <w:pPr>
              <w:tabs>
                <w:tab w:val="left" w:pos="71"/>
              </w:tabs>
              <w:jc w:val="both"/>
              <w:rPr>
                <w:rFonts w:ascii="Arial" w:hAnsi="Arial"/>
                <w:sz w:val="20"/>
                <w:lang w:val="en-US"/>
              </w:rPr>
            </w:pPr>
            <w:r w:rsidRPr="002D27DF">
              <w:rPr>
                <w:rFonts w:ascii="Arial" w:hAnsi="Arial"/>
                <w:b/>
                <w:sz w:val="20"/>
                <w:lang w:val="en-US"/>
              </w:rPr>
              <w:t>Support Delivery Management</w:t>
            </w:r>
            <w:r>
              <w:rPr>
                <w:rFonts w:ascii="Arial" w:hAnsi="Arial"/>
                <w:sz w:val="20"/>
                <w:lang w:val="en-US"/>
              </w:rPr>
              <w:t xml:space="preserve">  for  </w:t>
            </w:r>
            <w:r w:rsidRPr="002D27DF">
              <w:rPr>
                <w:rFonts w:ascii="Arial" w:hAnsi="Arial"/>
                <w:b/>
                <w:sz w:val="20"/>
                <w:lang w:val="en-US"/>
              </w:rPr>
              <w:t>Implementation / Upgrade</w:t>
            </w:r>
            <w:r>
              <w:rPr>
                <w:rFonts w:ascii="Arial" w:hAnsi="Arial"/>
                <w:b/>
                <w:sz w:val="20"/>
                <w:lang w:val="en-US"/>
              </w:rPr>
              <w:t xml:space="preserve"> / </w:t>
            </w:r>
            <w:r w:rsidR="000C2849">
              <w:rPr>
                <w:rFonts w:ascii="Arial" w:hAnsi="Arial"/>
                <w:b/>
                <w:sz w:val="20"/>
                <w:lang w:val="en-US"/>
              </w:rPr>
              <w:t>Innovation</w:t>
            </w:r>
            <w:r>
              <w:rPr>
                <w:rFonts w:ascii="Arial" w:hAnsi="Arial"/>
                <w:b/>
                <w:sz w:val="20"/>
                <w:lang w:val="en-US"/>
              </w:rPr>
              <w:t xml:space="preserve"> P</w:t>
            </w:r>
            <w:r w:rsidRPr="002D27DF">
              <w:rPr>
                <w:rFonts w:ascii="Arial" w:hAnsi="Arial"/>
                <w:b/>
                <w:sz w:val="20"/>
                <w:lang w:val="en-US"/>
              </w:rPr>
              <w:t>rojects</w:t>
            </w:r>
            <w:r>
              <w:rPr>
                <w:rFonts w:ascii="Arial" w:hAnsi="Arial"/>
                <w:sz w:val="20"/>
                <w:lang w:val="en-US"/>
              </w:rPr>
              <w:t xml:space="preserve"> for the following key</w:t>
            </w:r>
            <w:r w:rsidR="001C7F3D">
              <w:rPr>
                <w:rFonts w:ascii="Arial" w:hAnsi="Arial"/>
                <w:sz w:val="20"/>
                <w:lang w:val="en-US"/>
              </w:rPr>
              <w:t xml:space="preserve"> customers across Middle East</w:t>
            </w:r>
            <w:r>
              <w:rPr>
                <w:rFonts w:ascii="Arial" w:hAnsi="Arial"/>
                <w:sz w:val="20"/>
                <w:lang w:val="en-US"/>
              </w:rPr>
              <w:t xml:space="preserve"> </w:t>
            </w:r>
            <w:r w:rsidR="00C141DA" w:rsidRPr="00182535">
              <w:rPr>
                <w:rFonts w:ascii="Arial" w:hAnsi="Arial"/>
                <w:b/>
                <w:color w:val="0070C0"/>
                <w:sz w:val="20"/>
                <w:lang w:val="en-US"/>
              </w:rPr>
              <w:t>[2010 – 2016]</w:t>
            </w:r>
          </w:p>
          <w:p w14:paraId="46B6088E" w14:textId="77777777" w:rsidR="009B345F" w:rsidRDefault="009B345F" w:rsidP="00265D59">
            <w:pPr>
              <w:tabs>
                <w:tab w:val="left" w:pos="71"/>
              </w:tabs>
              <w:ind w:left="71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50730959" w14:textId="77777777" w:rsidR="009B345F" w:rsidRPr="006A1BB0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6A1BB0">
              <w:rPr>
                <w:rFonts w:ascii="Arial" w:hAnsi="Arial"/>
                <w:sz w:val="20"/>
                <w:lang w:val="en-US"/>
              </w:rPr>
              <w:t>Al Futtaim Group, UAE</w:t>
            </w:r>
            <w:r w:rsidR="000C2849">
              <w:rPr>
                <w:rFonts w:ascii="Arial" w:hAnsi="Arial"/>
                <w:sz w:val="20"/>
                <w:lang w:val="en-US"/>
              </w:rPr>
              <w:t xml:space="preserve"> </w:t>
            </w:r>
            <w:r w:rsidR="000C2849" w:rsidRP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(HANA Migration: Feb</w:t>
            </w:r>
            <w:r w:rsid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ruary</w:t>
            </w:r>
            <w:r w:rsidR="000C2849" w:rsidRP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 –</w:t>
            </w:r>
            <w:r w:rsid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 September 2012</w:t>
            </w:r>
            <w:r w:rsidR="000C2849" w:rsidRP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)</w:t>
            </w:r>
          </w:p>
          <w:p w14:paraId="683A8C66" w14:textId="77777777" w:rsidR="009B345F" w:rsidRPr="00182535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 w:rsidRPr="006A1BB0">
              <w:rPr>
                <w:rFonts w:ascii="Arial" w:hAnsi="Arial"/>
                <w:sz w:val="20"/>
                <w:lang w:val="en-US"/>
              </w:rPr>
              <w:t xml:space="preserve">Emirates </w:t>
            </w:r>
            <w:r w:rsidR="000C2849">
              <w:rPr>
                <w:rFonts w:ascii="Arial" w:hAnsi="Arial"/>
                <w:sz w:val="20"/>
                <w:lang w:val="en-US"/>
              </w:rPr>
              <w:t xml:space="preserve">Airlines, UAE </w:t>
            </w:r>
            <w:r w:rsidR="000C2849" w:rsidRP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(SAP Success Factors: </w:t>
            </w:r>
            <w:r w:rsidR="00C141DA" w:rsidRP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April – July 2016</w:t>
            </w:r>
            <w:r w:rsidR="000C2849" w:rsidRPr="00182535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)</w:t>
            </w:r>
          </w:p>
          <w:p w14:paraId="29290291" w14:textId="77777777" w:rsidR="009B345F" w:rsidRPr="00B52423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 w:rsidRPr="006A1BB0">
              <w:rPr>
                <w:rFonts w:ascii="Arial" w:hAnsi="Arial"/>
                <w:sz w:val="20"/>
                <w:lang w:val="en-US"/>
              </w:rPr>
              <w:t>Gulf News, UAE</w:t>
            </w:r>
            <w:r w:rsidR="00C141DA">
              <w:rPr>
                <w:rFonts w:ascii="Arial" w:hAnsi="Arial"/>
                <w:sz w:val="20"/>
                <w:lang w:val="en-US"/>
              </w:rPr>
              <w:t xml:space="preserve"> </w:t>
            </w:r>
            <w:r w:rsidR="00C141DA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(New SAP Implementation: March – November 2011)</w:t>
            </w:r>
          </w:p>
          <w:p w14:paraId="25544287" w14:textId="77777777" w:rsidR="009B345F" w:rsidRPr="00B52423" w:rsidRDefault="00182535" w:rsidP="00182535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AAB</w:t>
            </w:r>
            <w:r w:rsidR="009B345F" w:rsidRPr="006A1BB0">
              <w:rPr>
                <w:rFonts w:ascii="Arial" w:hAnsi="Arial"/>
                <w:sz w:val="20"/>
                <w:lang w:val="en-US"/>
              </w:rPr>
              <w:t>, Qatar</w:t>
            </w:r>
            <w:r>
              <w:rPr>
                <w:rFonts w:ascii="Arial" w:hAnsi="Arial"/>
                <w:sz w:val="20"/>
                <w:lang w:val="en-US"/>
              </w:rPr>
              <w:t xml:space="preserve"> </w:t>
            </w:r>
            <w:r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(New SAP Implementation: February – October 2014)</w:t>
            </w:r>
          </w:p>
          <w:p w14:paraId="2C890452" w14:textId="77777777" w:rsidR="00182535" w:rsidRPr="00B52423" w:rsidRDefault="00182535" w:rsidP="00182535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ORPIC</w:t>
            </w:r>
            <w:r w:rsidRPr="006A1BB0">
              <w:rPr>
                <w:rFonts w:ascii="Arial" w:hAnsi="Arial"/>
                <w:sz w:val="20"/>
                <w:lang w:val="en-US"/>
              </w:rPr>
              <w:t>, Oman</w:t>
            </w:r>
            <w:r>
              <w:rPr>
                <w:rFonts w:ascii="Arial" w:hAnsi="Arial"/>
                <w:sz w:val="20"/>
                <w:lang w:val="en-US"/>
              </w:rPr>
              <w:t xml:space="preserve"> </w:t>
            </w:r>
            <w:r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(New SAP Implementation: February – November 2013)</w:t>
            </w:r>
          </w:p>
          <w:p w14:paraId="1F777803" w14:textId="77777777" w:rsidR="009B345F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 w:rsidRPr="006A1BB0">
              <w:rPr>
                <w:rFonts w:ascii="Arial" w:hAnsi="Arial"/>
                <w:sz w:val="20"/>
                <w:lang w:val="en-US"/>
              </w:rPr>
              <w:t>Khimji, Oman</w:t>
            </w:r>
            <w:r w:rsidR="00182535">
              <w:rPr>
                <w:rFonts w:ascii="Arial" w:hAnsi="Arial"/>
                <w:sz w:val="20"/>
                <w:lang w:val="en-US"/>
              </w:rPr>
              <w:t xml:space="preserve"> </w:t>
            </w:r>
            <w:r w:rsidR="00182535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(New SAP Implementation: </w:t>
            </w:r>
            <w:r w:rsidR="00B52423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October 2009 </w:t>
            </w:r>
            <w:r w:rsidR="00182535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– </w:t>
            </w:r>
            <w:r w:rsidR="00B52423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April</w:t>
            </w:r>
            <w:r w:rsidR="00182535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 201</w:t>
            </w:r>
            <w:r w:rsidR="00B52423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0</w:t>
            </w:r>
            <w:r w:rsidR="00182535"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)</w:t>
            </w:r>
          </w:p>
          <w:p w14:paraId="4543C3BC" w14:textId="77777777" w:rsidR="00493DDD" w:rsidRPr="00493DDD" w:rsidRDefault="00493DDD" w:rsidP="00493DDD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 w:rsidRPr="006A1BB0">
              <w:rPr>
                <w:rFonts w:ascii="Arial" w:hAnsi="Arial"/>
                <w:sz w:val="20"/>
                <w:lang w:val="en-US"/>
              </w:rPr>
              <w:t>Almarai, KSA</w:t>
            </w:r>
            <w:r>
              <w:rPr>
                <w:rFonts w:ascii="Arial" w:hAnsi="Arial"/>
                <w:sz w:val="20"/>
                <w:lang w:val="en-US"/>
              </w:rPr>
              <w:t xml:space="preserve"> </w:t>
            </w:r>
            <w:r w:rsidRPr="00B52423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(SCM Implementation: July – December 2011)</w:t>
            </w:r>
          </w:p>
          <w:p w14:paraId="53B8E96C" w14:textId="77777777" w:rsidR="009B345F" w:rsidRDefault="009B345F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77DFC42D" w14:textId="77777777" w:rsidR="009B345F" w:rsidRPr="006A1BB0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sz w:val="20"/>
                <w:lang w:val="en-US"/>
              </w:rPr>
            </w:pPr>
            <w:r w:rsidRPr="006A1BB0">
              <w:rPr>
                <w:rFonts w:ascii="Arial" w:hAnsi="Arial"/>
                <w:b/>
                <w:sz w:val="20"/>
                <w:lang w:val="en-US"/>
              </w:rPr>
              <w:t>Optimal</w:t>
            </w:r>
            <w:r w:rsidR="00262DFA" w:rsidRPr="006A1BB0">
              <w:rPr>
                <w:rFonts w:ascii="Arial" w:hAnsi="Arial"/>
                <w:b/>
                <w:sz w:val="20"/>
                <w:lang w:val="en-US"/>
              </w:rPr>
              <w:t xml:space="preserve"> </w:t>
            </w:r>
            <w:r w:rsidRPr="006A1BB0">
              <w:rPr>
                <w:rFonts w:ascii="Arial" w:hAnsi="Arial"/>
                <w:b/>
                <w:sz w:val="20"/>
                <w:lang w:val="en-US"/>
              </w:rPr>
              <w:t>Management</w:t>
            </w:r>
            <w:r w:rsidRPr="009B345F">
              <w:rPr>
                <w:rFonts w:ascii="Arial" w:hAnsi="Arial"/>
                <w:sz w:val="20"/>
                <w:lang w:val="en-US"/>
              </w:rPr>
              <w:t xml:space="preserve"> </w:t>
            </w:r>
            <w:r w:rsidR="00AE2662">
              <w:rPr>
                <w:rFonts w:ascii="Arial" w:hAnsi="Arial"/>
                <w:sz w:val="20"/>
                <w:lang w:val="en-US"/>
              </w:rPr>
              <w:t xml:space="preserve">of </w:t>
            </w:r>
            <w:r w:rsidR="00AE2662" w:rsidRPr="006A1BB0">
              <w:rPr>
                <w:rFonts w:ascii="Arial" w:hAnsi="Arial"/>
                <w:b/>
                <w:sz w:val="20"/>
                <w:lang w:val="en-US"/>
              </w:rPr>
              <w:t xml:space="preserve">Customer SAP </w:t>
            </w:r>
            <w:r w:rsidR="00B52423">
              <w:rPr>
                <w:rFonts w:ascii="Arial" w:hAnsi="Arial"/>
                <w:b/>
                <w:sz w:val="20"/>
                <w:lang w:val="en-US"/>
              </w:rPr>
              <w:t>Projects</w:t>
            </w:r>
          </w:p>
          <w:p w14:paraId="5E75DA6C" w14:textId="77777777" w:rsidR="009B345F" w:rsidRPr="00D64275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6A1BB0">
              <w:rPr>
                <w:rFonts w:ascii="Arial" w:hAnsi="Arial"/>
                <w:b/>
                <w:sz w:val="20"/>
                <w:lang w:val="en-US"/>
              </w:rPr>
              <w:t>Strategic Meetings</w:t>
            </w:r>
            <w:r w:rsidRPr="009B345F">
              <w:rPr>
                <w:rFonts w:ascii="Arial" w:hAnsi="Arial"/>
                <w:sz w:val="20"/>
                <w:lang w:val="en-US"/>
              </w:rPr>
              <w:t xml:space="preserve"> with Customer C-Level</w:t>
            </w:r>
          </w:p>
          <w:p w14:paraId="6A49469C" w14:textId="77777777" w:rsidR="009B345F" w:rsidRPr="009B345F" w:rsidRDefault="00D172D8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Ensure right services</w:t>
            </w:r>
            <w:r w:rsidR="00F02C7A">
              <w:rPr>
                <w:rFonts w:ascii="Arial" w:hAnsi="Arial"/>
                <w:sz w:val="20"/>
                <w:lang w:val="en-US"/>
              </w:rPr>
              <w:t xml:space="preserve"> to stabilize and innovate customer IT Environment</w:t>
            </w:r>
          </w:p>
          <w:p w14:paraId="1826C5A9" w14:textId="77777777" w:rsidR="009B345F" w:rsidRPr="00D64275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9B345F">
              <w:rPr>
                <w:rFonts w:ascii="Arial" w:hAnsi="Arial"/>
                <w:sz w:val="20"/>
                <w:lang w:val="en-US"/>
              </w:rPr>
              <w:t xml:space="preserve">Advising clients on </w:t>
            </w:r>
            <w:r w:rsidR="006A1BB0" w:rsidRPr="00F02C7A">
              <w:rPr>
                <w:rFonts w:ascii="Arial" w:hAnsi="Arial"/>
                <w:b/>
                <w:sz w:val="20"/>
                <w:lang w:val="en-US"/>
              </w:rPr>
              <w:t>Application / Project</w:t>
            </w:r>
            <w:r w:rsidRPr="00F02C7A">
              <w:rPr>
                <w:rFonts w:ascii="Arial" w:hAnsi="Arial"/>
                <w:b/>
                <w:sz w:val="20"/>
                <w:lang w:val="en-US"/>
              </w:rPr>
              <w:t xml:space="preserve"> governance</w:t>
            </w:r>
            <w:r w:rsidRPr="009B345F">
              <w:rPr>
                <w:rFonts w:ascii="Arial" w:hAnsi="Arial"/>
                <w:sz w:val="20"/>
                <w:lang w:val="en-US"/>
              </w:rPr>
              <w:t>.</w:t>
            </w:r>
          </w:p>
          <w:p w14:paraId="2279A8F5" w14:textId="08A9B71F" w:rsidR="009B345F" w:rsidRPr="00D64275" w:rsidRDefault="00084C05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F02C7A">
              <w:rPr>
                <w:rFonts w:ascii="Arial" w:hAnsi="Arial"/>
                <w:b/>
                <w:sz w:val="20"/>
                <w:lang w:val="en-US"/>
              </w:rPr>
              <w:t>Escalation Management</w:t>
            </w:r>
            <w:r>
              <w:rPr>
                <w:rFonts w:ascii="Arial" w:hAnsi="Arial"/>
                <w:sz w:val="20"/>
                <w:lang w:val="en-US"/>
              </w:rPr>
              <w:t xml:space="preserve">: </w:t>
            </w:r>
            <w:r w:rsidR="00CB514E">
              <w:rPr>
                <w:rFonts w:ascii="Arial" w:hAnsi="Arial"/>
                <w:sz w:val="20"/>
                <w:lang w:val="en-US"/>
              </w:rPr>
              <w:t>Managing customer</w:t>
            </w:r>
            <w:r w:rsidR="009B345F" w:rsidRPr="009B345F">
              <w:rPr>
                <w:rFonts w:ascii="Arial" w:hAnsi="Arial"/>
                <w:sz w:val="20"/>
                <w:lang w:val="en-US"/>
              </w:rPr>
              <w:t xml:space="preserve"> production down scenarios </w:t>
            </w:r>
            <w:r>
              <w:rPr>
                <w:rFonts w:ascii="Arial" w:hAnsi="Arial"/>
                <w:sz w:val="20"/>
                <w:lang w:val="en-US"/>
              </w:rPr>
              <w:t>to enable</w:t>
            </w:r>
            <w:r w:rsidR="009B345F" w:rsidRPr="009B345F">
              <w:rPr>
                <w:rFonts w:ascii="Arial" w:hAnsi="Arial"/>
                <w:sz w:val="20"/>
                <w:lang w:val="en-US"/>
              </w:rPr>
              <w:t xml:space="preserve"> smooth day-to-day operations</w:t>
            </w:r>
          </w:p>
          <w:p w14:paraId="30537A33" w14:textId="77777777" w:rsidR="009B345F" w:rsidRDefault="009B345F" w:rsidP="00265D59">
            <w:pPr>
              <w:pStyle w:val="ListParagraph"/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0D83BD0A" w14:textId="77777777" w:rsidR="009B345F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9B345F">
              <w:rPr>
                <w:rFonts w:ascii="Arial" w:hAnsi="Arial"/>
                <w:sz w:val="20"/>
                <w:lang w:val="en-US"/>
              </w:rPr>
              <w:t>Root Cause Analysis of P1 Messages</w:t>
            </w:r>
          </w:p>
          <w:p w14:paraId="11F7D931" w14:textId="77777777" w:rsidR="009B345F" w:rsidRPr="00D64275" w:rsidRDefault="009B345F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D64275">
              <w:rPr>
                <w:rFonts w:ascii="Arial" w:hAnsi="Arial"/>
                <w:sz w:val="20"/>
                <w:lang w:val="en-US"/>
              </w:rPr>
              <w:t xml:space="preserve">Periodic Monitoring of Customer systems </w:t>
            </w:r>
            <w:r w:rsidR="00D64275" w:rsidRPr="00D64275">
              <w:rPr>
                <w:rFonts w:ascii="Arial" w:hAnsi="Arial"/>
                <w:sz w:val="20"/>
                <w:lang w:val="en-US"/>
              </w:rPr>
              <w:t xml:space="preserve">and </w:t>
            </w:r>
            <w:r w:rsidR="00D64275">
              <w:rPr>
                <w:rFonts w:ascii="Arial" w:hAnsi="Arial"/>
                <w:sz w:val="20"/>
                <w:lang w:val="en-US"/>
              </w:rPr>
              <w:t>service planning</w:t>
            </w:r>
          </w:p>
          <w:p w14:paraId="6C53D4E3" w14:textId="77777777" w:rsidR="009B345F" w:rsidRDefault="009B345F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671AE91F" w14:textId="77777777" w:rsidR="007C4C4B" w:rsidRDefault="007C4C4B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436AC957" w14:textId="77777777" w:rsidR="00145F56" w:rsidRDefault="00145F56" w:rsidP="00145F56">
            <w:pPr>
              <w:jc w:val="both"/>
              <w:rPr>
                <w:rFonts w:ascii="Arial" w:hAnsi="Arial"/>
                <w:b/>
                <w:sz w:val="20"/>
              </w:rPr>
            </w:pPr>
          </w:p>
          <w:p w14:paraId="446E8EAB" w14:textId="1CE1786C" w:rsidR="00145F56" w:rsidRDefault="00145F56" w:rsidP="00145F56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Barloworld Equipment</w:t>
            </w:r>
            <w:r w:rsidRPr="00637A34">
              <w:rPr>
                <w:rFonts w:ascii="Arial" w:hAnsi="Arial"/>
                <w:b/>
                <w:sz w:val="20"/>
              </w:rPr>
              <w:t xml:space="preserve"> (</w:t>
            </w:r>
            <w:r>
              <w:rPr>
                <w:rFonts w:ascii="Arial" w:hAnsi="Arial"/>
                <w:b/>
                <w:sz w:val="20"/>
              </w:rPr>
              <w:t>South Africa</w:t>
            </w:r>
            <w:r w:rsidRPr="00637A34">
              <w:rPr>
                <w:rFonts w:ascii="Arial" w:hAnsi="Arial"/>
                <w:b/>
                <w:sz w:val="20"/>
              </w:rPr>
              <w:t>)</w:t>
            </w:r>
            <w:r>
              <w:rPr>
                <w:rFonts w:ascii="Arial" w:hAnsi="Arial"/>
                <w:b/>
                <w:lang w:val="en-US"/>
              </w:rPr>
              <w:t xml:space="preserve">     </w:t>
            </w:r>
            <w:r w:rsidRP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[</w:t>
            </w:r>
            <w:r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Sep 2020 – Present</w:t>
            </w:r>
            <w:r w:rsidRP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]</w:t>
            </w:r>
          </w:p>
          <w:p w14:paraId="606407F1" w14:textId="6D9F695D" w:rsidR="00145F56" w:rsidRPr="007C4C4B" w:rsidRDefault="00145F56" w:rsidP="00145F56">
            <w:pPr>
              <w:pStyle w:val="FootnoteText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 xml:space="preserve">Role: Delivery Lead, </w:t>
            </w:r>
            <w:r w:rsidRPr="00145F56">
              <w:rPr>
                <w:rFonts w:ascii="Arial" w:hAnsi="Arial"/>
                <w:bCs/>
                <w:lang w:val="en-US"/>
              </w:rPr>
              <w:t xml:space="preserve">responsible for </w:t>
            </w:r>
            <w:r w:rsidR="00A310A3">
              <w:rPr>
                <w:rFonts w:ascii="Arial" w:hAnsi="Arial"/>
                <w:bCs/>
                <w:lang w:val="en-US"/>
              </w:rPr>
              <w:t xml:space="preserve">managing support and project </w:t>
            </w:r>
            <w:r w:rsidR="00A310A3" w:rsidRPr="00145F56">
              <w:rPr>
                <w:rFonts w:ascii="Arial" w:hAnsi="Arial"/>
                <w:bCs/>
                <w:lang w:val="en-US"/>
              </w:rPr>
              <w:t>deliverables</w:t>
            </w:r>
            <w:r w:rsidRPr="00145F56">
              <w:rPr>
                <w:rFonts w:ascii="Arial" w:hAnsi="Arial"/>
                <w:bCs/>
                <w:lang w:val="en-US"/>
              </w:rPr>
              <w:t xml:space="preserve"> </w:t>
            </w:r>
            <w:r w:rsidR="00A310A3">
              <w:rPr>
                <w:rFonts w:ascii="Arial" w:hAnsi="Arial"/>
                <w:bCs/>
                <w:lang w:val="en-US"/>
              </w:rPr>
              <w:t>for</w:t>
            </w:r>
            <w:r>
              <w:rPr>
                <w:rFonts w:ascii="Arial" w:hAnsi="Arial"/>
                <w:b/>
                <w:lang w:val="en-US"/>
              </w:rPr>
              <w:t xml:space="preserve"> SAP ERP, BW &amp; PI Systems</w:t>
            </w:r>
            <w:r w:rsidR="00A310A3">
              <w:rPr>
                <w:rFonts w:ascii="Arial" w:hAnsi="Arial"/>
                <w:lang w:val="en-US"/>
              </w:rPr>
              <w:t xml:space="preserve"> and additional Developments</w:t>
            </w:r>
          </w:p>
          <w:p w14:paraId="6444F4C1" w14:textId="77777777" w:rsidR="00145F56" w:rsidRDefault="00145F56" w:rsidP="00265D59">
            <w:pPr>
              <w:jc w:val="both"/>
              <w:rPr>
                <w:rFonts w:ascii="Arial" w:hAnsi="Arial"/>
                <w:b/>
                <w:sz w:val="20"/>
              </w:rPr>
            </w:pPr>
          </w:p>
          <w:p w14:paraId="344335E9" w14:textId="624B3D45" w:rsidR="007C4C4B" w:rsidRPr="00D172D8" w:rsidRDefault="000C2849" w:rsidP="00265D59">
            <w:pPr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INVISTA</w:t>
            </w:r>
            <w:r w:rsidR="007C4C4B">
              <w:rPr>
                <w:rFonts w:ascii="Arial" w:hAnsi="Arial"/>
                <w:b/>
                <w:sz w:val="20"/>
              </w:rPr>
              <w:t>,</w:t>
            </w:r>
            <w:r>
              <w:rPr>
                <w:rFonts w:ascii="Arial" w:hAnsi="Arial"/>
                <w:b/>
                <w:sz w:val="20"/>
                <w:lang w:val="en-US"/>
              </w:rPr>
              <w:t xml:space="preserve"> U.S.A </w:t>
            </w:r>
            <w:r w:rsidR="00D172D8">
              <w:rPr>
                <w:rFonts w:ascii="Arial" w:hAnsi="Arial"/>
                <w:b/>
                <w:sz w:val="20"/>
                <w:lang w:val="en-US"/>
              </w:rPr>
              <w:t xml:space="preserve">    </w:t>
            </w:r>
            <w:r w:rsid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[</w:t>
            </w:r>
            <w:r w:rsidRP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Dec 2019 –</w:t>
            </w:r>
            <w:r w:rsidR="00145F56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 July 2019</w:t>
            </w:r>
            <w:r w:rsidRP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 </w:t>
            </w:r>
            <w:r w:rsidR="00D172D8" w:rsidRP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]</w:t>
            </w:r>
          </w:p>
          <w:p w14:paraId="1177ED5C" w14:textId="77777777" w:rsidR="007C4C4B" w:rsidRDefault="007C4C4B" w:rsidP="00265D59">
            <w:pPr>
              <w:pStyle w:val="FootnoteText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 xml:space="preserve">Role: </w:t>
            </w:r>
            <w:r w:rsidR="000C2849">
              <w:rPr>
                <w:rFonts w:ascii="Arial" w:hAnsi="Arial"/>
                <w:b/>
                <w:lang w:val="en-US"/>
              </w:rPr>
              <w:t>Delivery</w:t>
            </w:r>
            <w:r>
              <w:rPr>
                <w:rFonts w:ascii="Arial" w:hAnsi="Arial"/>
                <w:b/>
                <w:lang w:val="en-US"/>
              </w:rPr>
              <w:t xml:space="preserve"> Lead</w:t>
            </w:r>
            <w:r>
              <w:rPr>
                <w:rFonts w:ascii="Arial" w:hAnsi="Arial"/>
                <w:lang w:val="en-US"/>
              </w:rPr>
              <w:t xml:space="preserve">, responsible for offshore </w:t>
            </w:r>
            <w:r w:rsidR="000C2849">
              <w:rPr>
                <w:rFonts w:ascii="Arial" w:hAnsi="Arial"/>
                <w:lang w:val="en-US"/>
              </w:rPr>
              <w:t xml:space="preserve">implementation / support of Custom Mobile Applications for Customer </w:t>
            </w:r>
            <w:r w:rsidR="000C2849" w:rsidRPr="00DA100E">
              <w:rPr>
                <w:rFonts w:ascii="Arial" w:hAnsi="Arial"/>
                <w:b/>
                <w:lang w:val="en-US"/>
              </w:rPr>
              <w:t>Supply Chain Management</w:t>
            </w:r>
            <w:r>
              <w:rPr>
                <w:rFonts w:ascii="Arial" w:hAnsi="Arial"/>
                <w:lang w:val="en-US"/>
              </w:rPr>
              <w:t>.</w:t>
            </w:r>
          </w:p>
          <w:p w14:paraId="40D9A15D" w14:textId="77777777" w:rsidR="007C4C4B" w:rsidRDefault="007C4C4B" w:rsidP="00265D59">
            <w:pPr>
              <w:pStyle w:val="FootnoteText"/>
              <w:jc w:val="both"/>
              <w:rPr>
                <w:rFonts w:ascii="Arial" w:hAnsi="Arial"/>
                <w:lang w:val="en-US"/>
              </w:rPr>
            </w:pPr>
          </w:p>
          <w:p w14:paraId="78103670" w14:textId="77777777" w:rsidR="007C4C4B" w:rsidRPr="00D172D8" w:rsidRDefault="007363D2" w:rsidP="00265D59">
            <w:pPr>
              <w:jc w:val="both"/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Mobica Industries,</w:t>
            </w:r>
            <w:r w:rsidR="007C4C4B">
              <w:rPr>
                <w:rFonts w:ascii="Arial" w:hAnsi="Arial"/>
                <w:b/>
                <w:sz w:val="20"/>
                <w:lang w:val="en-US"/>
              </w:rPr>
              <w:t xml:space="preserve"> Egypt</w:t>
            </w:r>
            <w:r w:rsidR="00D172D8">
              <w:rPr>
                <w:rFonts w:ascii="Arial" w:hAnsi="Arial"/>
                <w:b/>
                <w:sz w:val="20"/>
                <w:lang w:val="en-US"/>
              </w:rPr>
              <w:t xml:space="preserve">     </w:t>
            </w:r>
            <w:r w:rsidR="00D172D8" w:rsidRP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[February 2007 – March 2008]</w:t>
            </w:r>
          </w:p>
          <w:p w14:paraId="210555BC" w14:textId="77777777" w:rsidR="007C4C4B" w:rsidRDefault="007C4C4B" w:rsidP="00265D59">
            <w:pPr>
              <w:pStyle w:val="FootnoteText"/>
              <w:jc w:val="both"/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Role: ABAP Lead</w:t>
            </w:r>
            <w:r>
              <w:rPr>
                <w:rFonts w:ascii="Arial" w:hAnsi="Arial"/>
                <w:lang w:val="en-US"/>
              </w:rPr>
              <w:t xml:space="preserve">, responsible for onsite development of ABAP objects and training of Customer Technical </w:t>
            </w:r>
            <w:r w:rsidR="001906A3">
              <w:rPr>
                <w:rFonts w:ascii="Arial" w:hAnsi="Arial"/>
                <w:lang w:val="en-US"/>
              </w:rPr>
              <w:t>Team as</w:t>
            </w:r>
            <w:r>
              <w:rPr>
                <w:rFonts w:ascii="Arial" w:hAnsi="Arial"/>
                <w:lang w:val="en-US"/>
              </w:rPr>
              <w:t xml:space="preserve"> part of </w:t>
            </w:r>
            <w:r w:rsidRPr="001906A3">
              <w:rPr>
                <w:rFonts w:ascii="Arial" w:hAnsi="Arial"/>
                <w:b/>
                <w:lang w:val="en-US"/>
              </w:rPr>
              <w:t>SAP End-to-End Implementation</w:t>
            </w:r>
            <w:r>
              <w:rPr>
                <w:rFonts w:ascii="Arial" w:hAnsi="Arial"/>
                <w:lang w:val="en-US"/>
              </w:rPr>
              <w:t>.</w:t>
            </w:r>
          </w:p>
          <w:p w14:paraId="64B6C843" w14:textId="77777777" w:rsidR="007C4C4B" w:rsidRDefault="007C4C4B" w:rsidP="00265D59">
            <w:pPr>
              <w:pStyle w:val="FootnoteText"/>
              <w:jc w:val="both"/>
              <w:rPr>
                <w:rFonts w:ascii="Arial" w:hAnsi="Arial"/>
                <w:b/>
                <w:lang w:val="en-US"/>
              </w:rPr>
            </w:pPr>
          </w:p>
          <w:p w14:paraId="532DB0AB" w14:textId="77777777" w:rsidR="007C4C4B" w:rsidRDefault="007C4C4B" w:rsidP="00265D59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ITC,</w:t>
            </w:r>
            <w:r>
              <w:rPr>
                <w:rFonts w:ascii="Arial" w:hAnsi="Arial"/>
                <w:b/>
                <w:sz w:val="20"/>
                <w:lang w:val="en-US"/>
              </w:rPr>
              <w:t xml:space="preserve"> India</w:t>
            </w:r>
            <w:r w:rsidR="00D172D8">
              <w:rPr>
                <w:rFonts w:ascii="Arial" w:hAnsi="Arial"/>
                <w:b/>
                <w:sz w:val="20"/>
                <w:lang w:val="en-US"/>
              </w:rPr>
              <w:t xml:space="preserve">     </w:t>
            </w:r>
            <w:r w:rsidR="00DA100E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[</w:t>
            </w:r>
            <w:r w:rsidR="007D776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June</w:t>
            </w:r>
            <w:r w:rsidR="00DA100E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 xml:space="preserve"> 2006 – January 2007</w:t>
            </w:r>
            <w:r w:rsidR="00D172D8" w:rsidRPr="00D172D8">
              <w:rPr>
                <w:rFonts w:ascii="Arial" w:hAnsi="Arial"/>
                <w:b/>
                <w:i/>
                <w:color w:val="0070C0"/>
                <w:sz w:val="20"/>
                <w:lang w:val="en-US"/>
              </w:rPr>
              <w:t>]</w:t>
            </w:r>
          </w:p>
          <w:p w14:paraId="1ADF7367" w14:textId="77777777" w:rsidR="001906A3" w:rsidRDefault="007C4C4B" w:rsidP="00265D59">
            <w:pPr>
              <w:pStyle w:val="FootnoteText"/>
              <w:jc w:val="both"/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 xml:space="preserve">Role: </w:t>
            </w:r>
            <w:r w:rsidRPr="007C4C4B">
              <w:rPr>
                <w:rFonts w:ascii="Arial" w:hAnsi="Arial"/>
                <w:b/>
                <w:lang w:val="en-US"/>
              </w:rPr>
              <w:t xml:space="preserve">ABAP Developer and QA Analyst. </w:t>
            </w:r>
            <w:r w:rsidRPr="007C4C4B">
              <w:rPr>
                <w:rFonts w:ascii="Arial" w:hAnsi="Arial"/>
                <w:lang w:val="en-US"/>
              </w:rPr>
              <w:t>Was in charge of ABAP developments for MM and FI modules, and also was part of the Quality Assurance team</w:t>
            </w:r>
            <w:r w:rsidR="001906A3">
              <w:rPr>
                <w:rFonts w:ascii="Arial" w:hAnsi="Arial"/>
                <w:lang w:val="en-US"/>
              </w:rPr>
              <w:t xml:space="preserve"> as part of </w:t>
            </w:r>
            <w:r w:rsidR="001906A3" w:rsidRPr="001906A3">
              <w:rPr>
                <w:rFonts w:ascii="Arial" w:hAnsi="Arial"/>
                <w:b/>
                <w:lang w:val="en-US"/>
              </w:rPr>
              <w:t>SAP End-to-End Implementation</w:t>
            </w:r>
            <w:r w:rsidR="001906A3">
              <w:rPr>
                <w:rFonts w:ascii="Arial" w:hAnsi="Arial"/>
                <w:lang w:val="en-US"/>
              </w:rPr>
              <w:t>.</w:t>
            </w:r>
          </w:p>
          <w:p w14:paraId="095B03BF" w14:textId="77777777" w:rsidR="007C4C4B" w:rsidRDefault="007C4C4B" w:rsidP="00265D59">
            <w:pPr>
              <w:pStyle w:val="FootnoteText"/>
              <w:jc w:val="both"/>
              <w:rPr>
                <w:rFonts w:ascii="Arial" w:hAnsi="Arial"/>
                <w:b/>
                <w:lang w:val="en-US"/>
              </w:rPr>
            </w:pPr>
          </w:p>
          <w:p w14:paraId="0145CB08" w14:textId="77777777" w:rsidR="007C4C4B" w:rsidRPr="007C4C4B" w:rsidRDefault="007C4C4B" w:rsidP="00145F56">
            <w:pPr>
              <w:pStyle w:val="FootnoteText"/>
              <w:jc w:val="both"/>
              <w:rPr>
                <w:rFonts w:ascii="Arial" w:hAnsi="Arial"/>
                <w:b/>
                <w:lang w:val="en-US"/>
              </w:rPr>
            </w:pPr>
          </w:p>
        </w:tc>
        <w:tc>
          <w:tcPr>
            <w:tcW w:w="160" w:type="dxa"/>
          </w:tcPr>
          <w:p w14:paraId="6D8AA3F5" w14:textId="77777777" w:rsidR="009B345F" w:rsidRDefault="009B345F">
            <w:pPr>
              <w:rPr>
                <w:rFonts w:ascii="Arial" w:hAnsi="Arial"/>
                <w:sz w:val="20"/>
                <w:lang w:val="en-US"/>
              </w:rPr>
            </w:pPr>
          </w:p>
          <w:p w14:paraId="7AC0D4BA" w14:textId="77777777" w:rsidR="009B345F" w:rsidRDefault="009B345F">
            <w:pPr>
              <w:rPr>
                <w:rFonts w:ascii="Arial" w:hAnsi="Arial"/>
                <w:sz w:val="20"/>
                <w:lang w:val="en-US"/>
              </w:rPr>
            </w:pPr>
          </w:p>
          <w:p w14:paraId="52ADF082" w14:textId="77777777" w:rsidR="008B0918" w:rsidRDefault="008B0918" w:rsidP="00654888">
            <w:pPr>
              <w:rPr>
                <w:rFonts w:ascii="Arial" w:hAnsi="Arial"/>
                <w:sz w:val="20"/>
                <w:lang w:val="en-US"/>
              </w:rPr>
            </w:pPr>
          </w:p>
          <w:p w14:paraId="75F09EB0" w14:textId="77777777" w:rsidR="006F2F8A" w:rsidRDefault="006F2F8A" w:rsidP="00654888">
            <w:pPr>
              <w:rPr>
                <w:rFonts w:ascii="Arial" w:hAnsi="Arial"/>
                <w:sz w:val="20"/>
                <w:lang w:val="en-US"/>
              </w:rPr>
            </w:pPr>
          </w:p>
          <w:p w14:paraId="2B04C29F" w14:textId="77777777" w:rsidR="006F2F8A" w:rsidRDefault="006F2F8A" w:rsidP="00654888">
            <w:pPr>
              <w:rPr>
                <w:rFonts w:ascii="Arial" w:hAnsi="Arial"/>
                <w:sz w:val="20"/>
                <w:lang w:val="en-US"/>
              </w:rPr>
            </w:pPr>
          </w:p>
        </w:tc>
      </w:tr>
      <w:tr w:rsidR="00F22AAB" w14:paraId="3FE8170D" w14:textId="77777777" w:rsidTr="00316545">
        <w:trPr>
          <w:gridAfter w:val="1"/>
          <w:wAfter w:w="5387" w:type="dxa"/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6CCB4247" w14:textId="77777777" w:rsidR="00F22AAB" w:rsidRDefault="00F22AAB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4CBA80EC" w14:textId="77777777" w:rsidR="00F22AAB" w:rsidRDefault="00982EEF" w:rsidP="00D47F18">
            <w:pPr>
              <w:pStyle w:val="Gliederungspunkt"/>
              <w:ind w:left="0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   s</w:t>
            </w:r>
            <w:r w:rsidR="001906A3">
              <w:rPr>
                <w:rFonts w:ascii="Arial Black" w:hAnsi="Arial Black"/>
                <w:b w:val="0"/>
                <w:caps/>
                <w:sz w:val="18"/>
                <w:lang w:val="en-US"/>
              </w:rPr>
              <w:t xml:space="preserve">AP DEVELOPMENT </w:t>
            </w:r>
            <w:r w:rsidR="00F22AAB">
              <w:rPr>
                <w:rFonts w:ascii="Arial Black" w:hAnsi="Arial Black"/>
                <w:b w:val="0"/>
                <w:caps/>
                <w:sz w:val="18"/>
                <w:lang w:val="en-US"/>
              </w:rPr>
              <w:t>TOOLS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  <w:vAlign w:val="center"/>
          </w:tcPr>
          <w:p w14:paraId="29F0C390" w14:textId="77777777" w:rsidR="00F22AAB" w:rsidRDefault="00F22AAB" w:rsidP="000C26B0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148B3F63" w14:textId="77777777" w:rsidR="00F22AAB" w:rsidRDefault="00F22AAB" w:rsidP="00265D59">
            <w:pPr>
              <w:pStyle w:val="Default"/>
              <w:jc w:val="both"/>
              <w:rPr>
                <w:color w:val="auto"/>
              </w:rPr>
            </w:pPr>
          </w:p>
          <w:p w14:paraId="3D0B64CC" w14:textId="77777777" w:rsidR="00F22AAB" w:rsidRPr="00F22AAB" w:rsidRDefault="00F22AAB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F22AAB">
              <w:rPr>
                <w:rFonts w:ascii="Arial" w:hAnsi="Arial"/>
                <w:sz w:val="20"/>
                <w:lang w:val="en-US"/>
              </w:rPr>
              <w:t xml:space="preserve">Reporting </w:t>
            </w:r>
            <w:r w:rsidR="00637A34">
              <w:rPr>
                <w:rFonts w:ascii="Arial" w:hAnsi="Arial"/>
                <w:sz w:val="20"/>
                <w:lang w:val="en-US"/>
              </w:rPr>
              <w:t>/ ALV</w:t>
            </w:r>
          </w:p>
          <w:p w14:paraId="7926C9E9" w14:textId="77777777" w:rsidR="00F22AAB" w:rsidRPr="00F22AAB" w:rsidRDefault="00F22AAB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F22AAB">
              <w:rPr>
                <w:rFonts w:ascii="Arial" w:hAnsi="Arial"/>
                <w:sz w:val="20"/>
                <w:lang w:val="en-US"/>
              </w:rPr>
              <w:t xml:space="preserve">Module pool programming </w:t>
            </w:r>
          </w:p>
          <w:p w14:paraId="601CEDBF" w14:textId="77777777" w:rsidR="00F22AAB" w:rsidRPr="00F22AAB" w:rsidRDefault="00637A34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Smart </w:t>
            </w:r>
            <w:r w:rsidR="00F22AAB" w:rsidRPr="00F22AAB">
              <w:rPr>
                <w:rFonts w:ascii="Arial" w:hAnsi="Arial"/>
                <w:sz w:val="20"/>
                <w:lang w:val="en-US"/>
              </w:rPr>
              <w:t xml:space="preserve">Forms </w:t>
            </w:r>
          </w:p>
          <w:p w14:paraId="50D9AD33" w14:textId="77777777" w:rsidR="00F22AAB" w:rsidRPr="00F22AAB" w:rsidRDefault="00F22AAB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F22AAB">
              <w:rPr>
                <w:rFonts w:ascii="Arial" w:hAnsi="Arial"/>
                <w:sz w:val="20"/>
                <w:lang w:val="en-US"/>
              </w:rPr>
              <w:t xml:space="preserve">LSMW </w:t>
            </w:r>
          </w:p>
          <w:p w14:paraId="49D65E2F" w14:textId="77777777" w:rsidR="00F22AAB" w:rsidRDefault="00F22AAB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F22AAB" w:rsidRPr="001563E4" w14:paraId="4CEAD9AA" w14:textId="77777777" w:rsidTr="00316545">
        <w:trPr>
          <w:gridAfter w:val="1"/>
          <w:wAfter w:w="5387" w:type="dxa"/>
          <w:cantSplit/>
          <w:trHeight w:val="182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45C92FBB" w14:textId="77777777" w:rsidR="00F22AAB" w:rsidRDefault="00F22AAB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5238E2E3" w14:textId="77777777" w:rsidR="00F22AAB" w:rsidRDefault="00F22AAB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US"/>
              </w:rPr>
              <w:t>trainings &amp; certifications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6B650304" w14:textId="77777777" w:rsidR="00F22AAB" w:rsidRDefault="00F22AAB" w:rsidP="000C26B0">
            <w:pPr>
              <w:pStyle w:val="Gliederungspunkt"/>
              <w:ind w:left="180"/>
              <w:jc w:val="right"/>
              <w:rPr>
                <w:rFonts w:ascii="Arial" w:hAnsi="Arial"/>
                <w:caps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1D31A784" w14:textId="77777777" w:rsidR="00F22AAB" w:rsidRDefault="00F22AAB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14F43E8F" w14:textId="77777777" w:rsidR="00F22AAB" w:rsidRPr="001563E4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Technical Quality Manager, SAP</w:t>
            </w:r>
          </w:p>
          <w:p w14:paraId="7910B1FD" w14:textId="77777777" w:rsidR="00F22AAB" w:rsidRPr="001563E4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Mobility Fundamentals, SAP</w:t>
            </w:r>
          </w:p>
          <w:p w14:paraId="1089200A" w14:textId="77777777" w:rsidR="001906A3" w:rsidRPr="009D75E9" w:rsidRDefault="001906A3" w:rsidP="009D75E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1906A3">
              <w:rPr>
                <w:rFonts w:ascii="Arial" w:hAnsi="Arial"/>
                <w:sz w:val="20"/>
                <w:lang w:val="en-US"/>
              </w:rPr>
              <w:t>NetWeaver Support Consultant Certification</w:t>
            </w:r>
          </w:p>
          <w:p w14:paraId="779ECD1C" w14:textId="77777777" w:rsidR="001906A3" w:rsidRP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1906A3">
              <w:rPr>
                <w:rFonts w:ascii="Arial" w:hAnsi="Arial"/>
                <w:sz w:val="20"/>
                <w:lang w:val="en-US"/>
              </w:rPr>
              <w:t>UE2E10 Root Cause Analysis Certification (E2E100)</w:t>
            </w:r>
          </w:p>
          <w:p w14:paraId="222FB531" w14:textId="77777777" w:rsidR="001906A3" w:rsidRP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1906A3">
              <w:rPr>
                <w:rFonts w:ascii="Arial" w:hAnsi="Arial"/>
                <w:sz w:val="20"/>
                <w:lang w:val="en-US"/>
              </w:rPr>
              <w:t xml:space="preserve">UE2E20 Change Control </w:t>
            </w:r>
            <w:r w:rsidR="00FA17D1" w:rsidRPr="001906A3">
              <w:rPr>
                <w:rFonts w:ascii="Arial" w:hAnsi="Arial"/>
                <w:sz w:val="20"/>
                <w:lang w:val="en-US"/>
              </w:rPr>
              <w:t>Management Certification</w:t>
            </w:r>
            <w:r w:rsidRPr="001906A3">
              <w:rPr>
                <w:rFonts w:ascii="Arial" w:hAnsi="Arial"/>
                <w:sz w:val="20"/>
                <w:lang w:val="en-US"/>
              </w:rPr>
              <w:t xml:space="preserve"> (E2E200)</w:t>
            </w:r>
          </w:p>
          <w:p w14:paraId="1B46E2C2" w14:textId="77777777" w:rsidR="00F22AAB" w:rsidRDefault="00A53B3A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ABAP/4, IVL I</w:t>
            </w:r>
            <w:r>
              <w:rPr>
                <w:rFonts w:ascii="Arial" w:hAnsi="Arial"/>
                <w:sz w:val="20"/>
                <w:lang w:val="en-GB"/>
              </w:rPr>
              <w:t>n</w:t>
            </w:r>
            <w:proofErr w:type="spellStart"/>
            <w:r w:rsidR="001906A3">
              <w:rPr>
                <w:rFonts w:ascii="Arial" w:hAnsi="Arial"/>
                <w:sz w:val="20"/>
                <w:lang w:val="en-US"/>
              </w:rPr>
              <w:t>dia</w:t>
            </w:r>
            <w:proofErr w:type="spellEnd"/>
          </w:p>
          <w:p w14:paraId="0975EAAC" w14:textId="77777777" w:rsidR="00F22AAB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UNIX </w:t>
            </w:r>
          </w:p>
          <w:p w14:paraId="0BB872D3" w14:textId="77777777" w:rsid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Oracle Administration</w:t>
            </w:r>
          </w:p>
          <w:p w14:paraId="3E19ADD1" w14:textId="77777777" w:rsid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J2EE / J2ME</w:t>
            </w:r>
          </w:p>
          <w:p w14:paraId="7A2E085C" w14:textId="77777777" w:rsidR="00F22AAB" w:rsidRPr="001563E4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C++</w:t>
            </w:r>
          </w:p>
          <w:p w14:paraId="53039EAB" w14:textId="77777777" w:rsidR="00F22AAB" w:rsidRPr="001563E4" w:rsidRDefault="00F22AAB" w:rsidP="00265D59">
            <w:pPr>
              <w:ind w:left="448"/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F22AAB" w14:paraId="492A758A" w14:textId="77777777" w:rsidTr="00316545">
        <w:trPr>
          <w:gridAfter w:val="1"/>
          <w:wAfter w:w="5387" w:type="dxa"/>
          <w:cantSplit/>
          <w:trHeight w:val="182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68AD3CE6" w14:textId="77777777" w:rsidR="00F22AAB" w:rsidRDefault="00F22AAB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59064435" w14:textId="77777777" w:rsidR="00F22AAB" w:rsidRDefault="00F22AAB" w:rsidP="000C26B0">
            <w:pPr>
              <w:pStyle w:val="Gliederungspunkt"/>
              <w:ind w:left="180"/>
              <w:jc w:val="right"/>
              <w:rPr>
                <w:rFonts w:ascii="Arial" w:hAnsi="Arial"/>
                <w:caps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60737A5F" w14:textId="77777777" w:rsidR="00F22AAB" w:rsidRDefault="00F22AAB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F22AAB" w14:paraId="29E263D5" w14:textId="77777777" w:rsidTr="00316545">
        <w:trPr>
          <w:gridAfter w:val="1"/>
          <w:wAfter w:w="5387" w:type="dxa"/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7CEBFF9A" w14:textId="77777777" w:rsidR="00F22AAB" w:rsidRPr="001906A3" w:rsidRDefault="003679E1" w:rsidP="000305D6">
            <w:pPr>
              <w:pStyle w:val="Gliederungspunkt"/>
              <w:ind w:left="0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                             E</w:t>
            </w:r>
            <w:r w:rsidR="001906A3">
              <w:rPr>
                <w:rFonts w:ascii="Arial Black" w:hAnsi="Arial Black"/>
                <w:b w:val="0"/>
                <w:caps/>
                <w:sz w:val="18"/>
                <w:lang w:val="en-US"/>
              </w:rPr>
              <w:t>ducation</w:t>
            </w: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04B9BA4C" w14:textId="77777777" w:rsidR="00F22AAB" w:rsidRPr="001906A3" w:rsidRDefault="00F22AAB" w:rsidP="001906A3">
            <w:pPr>
              <w:pStyle w:val="Gliederungspunkt"/>
              <w:ind w:left="180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</w:tc>
        <w:tc>
          <w:tcPr>
            <w:tcW w:w="7250" w:type="dxa"/>
            <w:gridSpan w:val="5"/>
            <w:tcBorders>
              <w:left w:val="single" w:sz="4" w:space="0" w:color="800000"/>
            </w:tcBorders>
          </w:tcPr>
          <w:p w14:paraId="642CB91E" w14:textId="77777777" w:rsidR="001906A3" w:rsidRP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sz w:val="20"/>
                <w:lang w:val="en-US"/>
              </w:rPr>
            </w:pPr>
            <w:r w:rsidRPr="001906A3">
              <w:rPr>
                <w:rFonts w:ascii="Arial" w:hAnsi="Arial"/>
                <w:b/>
                <w:i/>
                <w:sz w:val="20"/>
                <w:lang w:val="en-US"/>
              </w:rPr>
              <w:t>Master of Computer Applications</w:t>
            </w:r>
            <w:proofErr w:type="gramStart"/>
            <w:r>
              <w:rPr>
                <w:rFonts w:ascii="Arial" w:hAnsi="Arial"/>
                <w:i/>
                <w:sz w:val="20"/>
                <w:lang w:val="en-US"/>
              </w:rPr>
              <w:t xml:space="preserve">-  </w:t>
            </w:r>
            <w:r w:rsidRPr="001906A3">
              <w:rPr>
                <w:rFonts w:ascii="Arial" w:hAnsi="Arial"/>
                <w:i/>
                <w:sz w:val="20"/>
                <w:lang w:val="en-US"/>
              </w:rPr>
              <w:t>2003</w:t>
            </w:r>
            <w:proofErr w:type="gramEnd"/>
          </w:p>
          <w:p w14:paraId="22C6A6FE" w14:textId="77777777" w:rsidR="00F22AAB" w:rsidRDefault="001906A3" w:rsidP="00265D59">
            <w:pPr>
              <w:ind w:left="448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Manipal Institute of Technology, Manipal, India.</w:t>
            </w:r>
          </w:p>
          <w:p w14:paraId="3A0111C0" w14:textId="77777777" w:rsidR="001906A3" w:rsidRDefault="001906A3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5612C46C" w14:textId="77777777" w:rsidR="00F22AAB" w:rsidRP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b/>
                <w:i/>
                <w:sz w:val="20"/>
                <w:lang w:val="en-US"/>
              </w:rPr>
            </w:pPr>
            <w:proofErr w:type="spellStart"/>
            <w:proofErr w:type="gramStart"/>
            <w:r w:rsidRPr="001906A3">
              <w:rPr>
                <w:rFonts w:ascii="Arial" w:hAnsi="Arial"/>
                <w:b/>
                <w:i/>
                <w:sz w:val="20"/>
                <w:lang w:val="en-US"/>
              </w:rPr>
              <w:t>B.Sc</w:t>
            </w:r>
            <w:proofErr w:type="spellEnd"/>
            <w:proofErr w:type="gramEnd"/>
            <w:r w:rsidRPr="001906A3">
              <w:rPr>
                <w:rFonts w:ascii="Arial" w:hAnsi="Arial"/>
                <w:b/>
                <w:i/>
                <w:sz w:val="20"/>
                <w:lang w:val="en-US"/>
              </w:rPr>
              <w:t xml:space="preserve"> (Electronics)</w:t>
            </w:r>
            <w:r w:rsidRPr="001906A3">
              <w:rPr>
                <w:rFonts w:ascii="Arial" w:hAnsi="Arial"/>
                <w:i/>
                <w:sz w:val="20"/>
                <w:lang w:val="en-US"/>
              </w:rPr>
              <w:t>- 2000</w:t>
            </w:r>
          </w:p>
          <w:p w14:paraId="29063CA0" w14:textId="77777777" w:rsidR="001906A3" w:rsidRDefault="001906A3" w:rsidP="00265D59">
            <w:pPr>
              <w:ind w:left="448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Sree Bhagwan Mahaveer Jain College, Bangalore, India.</w:t>
            </w:r>
          </w:p>
          <w:p w14:paraId="6F509459" w14:textId="77777777" w:rsidR="001906A3" w:rsidRDefault="001906A3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01580C74" w14:textId="77777777" w:rsidR="00F22AAB" w:rsidRDefault="00F22AAB" w:rsidP="00265D59">
            <w:pPr>
              <w:ind w:left="448"/>
              <w:jc w:val="both"/>
              <w:rPr>
                <w:rFonts w:ascii="Arial" w:hAnsi="Arial"/>
                <w:sz w:val="20"/>
                <w:lang w:val="en-US"/>
              </w:rPr>
            </w:pPr>
          </w:p>
        </w:tc>
      </w:tr>
      <w:tr w:rsidR="00F22AAB" w14:paraId="28B3A7B6" w14:textId="77777777" w:rsidTr="00316545">
        <w:trPr>
          <w:gridAfter w:val="1"/>
          <w:wAfter w:w="5387" w:type="dxa"/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6D1CA3DD" w14:textId="77777777" w:rsidR="00F22AAB" w:rsidRDefault="003679E1" w:rsidP="005D0F17">
            <w:pPr>
              <w:pStyle w:val="Gliederungspunkt"/>
              <w:ind w:left="0"/>
              <w:rPr>
                <w:rFonts w:ascii="Arial" w:hAnsi="Arial"/>
                <w:b w:val="0"/>
                <w:lang w:val="it-IT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                 Pe</w:t>
            </w:r>
            <w:r w:rsidR="001906A3">
              <w:rPr>
                <w:rFonts w:ascii="Arial Black" w:hAnsi="Arial Black"/>
                <w:b w:val="0"/>
                <w:caps/>
                <w:sz w:val="18"/>
                <w:lang w:val="en-US"/>
              </w:rPr>
              <w:t>rsonal skills</w:t>
            </w:r>
          </w:p>
          <w:p w14:paraId="7EC7578B" w14:textId="77777777" w:rsidR="001906A3" w:rsidRDefault="001906A3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40767AA3" w14:textId="77777777" w:rsidR="001906A3" w:rsidRDefault="001906A3" w:rsidP="001906A3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1C4BA4E5" w14:textId="77777777" w:rsidR="006D1D61" w:rsidRDefault="006D1D61" w:rsidP="00301E57">
            <w:pPr>
              <w:pStyle w:val="Gliederungspunkt"/>
              <w:ind w:left="0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1D01AB54" w14:textId="77777777" w:rsidR="00D172D8" w:rsidRDefault="00D46018" w:rsidP="00301E57">
            <w:pPr>
              <w:pStyle w:val="Gliederungspunkt"/>
              <w:ind w:left="0"/>
              <w:rPr>
                <w:rFonts w:ascii="Arial Black" w:hAnsi="Arial Black"/>
                <w:b w:val="0"/>
                <w:caps/>
                <w:sz w:val="18"/>
                <w:lang w:val="en-GB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               </w:t>
            </w:r>
          </w:p>
          <w:p w14:paraId="64166997" w14:textId="77777777" w:rsidR="00F22AAB" w:rsidRPr="001906A3" w:rsidRDefault="00D172D8" w:rsidP="00301E57">
            <w:pPr>
              <w:pStyle w:val="Gliederungspunkt"/>
              <w:ind w:left="0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  <w:r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               </w:t>
            </w:r>
            <w:r w:rsidR="00301E57">
              <w:rPr>
                <w:rFonts w:ascii="Arial Black" w:hAnsi="Arial Black"/>
                <w:b w:val="0"/>
                <w:caps/>
                <w:sz w:val="18"/>
                <w:lang w:val="en-GB"/>
              </w:rPr>
              <w:t xml:space="preserve">Personal </w:t>
            </w:r>
            <w:r w:rsidR="001906A3">
              <w:rPr>
                <w:rFonts w:ascii="Arial Black" w:hAnsi="Arial Black"/>
                <w:b w:val="0"/>
                <w:caps/>
                <w:sz w:val="18"/>
                <w:lang w:val="en-US"/>
              </w:rPr>
              <w:t>details</w:t>
            </w:r>
          </w:p>
          <w:p w14:paraId="4ADDA8E9" w14:textId="77777777" w:rsidR="00F22AAB" w:rsidRDefault="00F22AAB" w:rsidP="001906A3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  <w:p w14:paraId="34A5D16E" w14:textId="77777777" w:rsidR="00F22AAB" w:rsidRDefault="00F22AAB" w:rsidP="001906A3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  <w:p w14:paraId="58603A2F" w14:textId="77777777" w:rsidR="00F22AAB" w:rsidRDefault="00F22AAB" w:rsidP="001906A3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  <w:p w14:paraId="7EA4F303" w14:textId="77777777" w:rsidR="00F22AAB" w:rsidRPr="002D32AB" w:rsidRDefault="00F22AAB" w:rsidP="001906A3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190BC768" w14:textId="77777777" w:rsidR="00F22AAB" w:rsidRPr="002D32AB" w:rsidRDefault="00F22AAB" w:rsidP="000C26B0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it-IT"/>
              </w:rPr>
            </w:pPr>
          </w:p>
        </w:tc>
        <w:tc>
          <w:tcPr>
            <w:tcW w:w="5760" w:type="dxa"/>
            <w:gridSpan w:val="3"/>
            <w:tcBorders>
              <w:left w:val="single" w:sz="4" w:space="0" w:color="800000"/>
            </w:tcBorders>
          </w:tcPr>
          <w:p w14:paraId="73EDAA6F" w14:textId="77777777" w:rsidR="001906A3" w:rsidRP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1906A3">
              <w:rPr>
                <w:rFonts w:ascii="Arial" w:hAnsi="Arial"/>
                <w:sz w:val="20"/>
                <w:lang w:val="en-US"/>
              </w:rPr>
              <w:t xml:space="preserve">Committed </w:t>
            </w:r>
          </w:p>
          <w:p w14:paraId="7FB0535D" w14:textId="77777777" w:rsidR="001906A3" w:rsidRP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1906A3">
              <w:rPr>
                <w:rFonts w:ascii="Arial" w:hAnsi="Arial"/>
                <w:sz w:val="20"/>
                <w:lang w:val="en-US"/>
              </w:rPr>
              <w:t xml:space="preserve">Pro-Active </w:t>
            </w:r>
          </w:p>
          <w:p w14:paraId="2A7B1E7B" w14:textId="77777777" w:rsidR="001906A3" w:rsidRPr="001906A3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 w:rsidRPr="001906A3">
              <w:rPr>
                <w:rFonts w:ascii="Arial" w:hAnsi="Arial"/>
                <w:sz w:val="20"/>
                <w:lang w:val="en-US"/>
              </w:rPr>
              <w:t xml:space="preserve">Focused </w:t>
            </w:r>
          </w:p>
          <w:p w14:paraId="504D2CB9" w14:textId="77777777" w:rsidR="00F22AAB" w:rsidRDefault="001906A3" w:rsidP="00265D59">
            <w:pPr>
              <w:numPr>
                <w:ilvl w:val="0"/>
                <w:numId w:val="18"/>
              </w:numPr>
              <w:tabs>
                <w:tab w:val="clear" w:pos="2690"/>
                <w:tab w:val="num" w:pos="448"/>
              </w:tabs>
              <w:ind w:left="448" w:hanging="284"/>
              <w:jc w:val="both"/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Effective and Powerful Communication </w:t>
            </w:r>
          </w:p>
          <w:p w14:paraId="3BB99F75" w14:textId="77777777" w:rsidR="006D1D61" w:rsidRDefault="006D1D61" w:rsidP="00265D59">
            <w:pPr>
              <w:jc w:val="both"/>
              <w:rPr>
                <w:rFonts w:ascii="Arial" w:hAnsi="Arial"/>
                <w:sz w:val="20"/>
                <w:lang w:val="en-US"/>
              </w:rPr>
            </w:pPr>
          </w:p>
          <w:p w14:paraId="5B2714B5" w14:textId="77777777" w:rsidR="00D172D8" w:rsidRDefault="00D172D8" w:rsidP="00265D59">
            <w:pPr>
              <w:jc w:val="both"/>
              <w:rPr>
                <w:rFonts w:ascii="Arial" w:hAnsi="Arial"/>
                <w:sz w:val="20"/>
                <w:u w:val="single"/>
                <w:lang w:val="en-GB"/>
              </w:rPr>
            </w:pPr>
          </w:p>
          <w:p w14:paraId="05524F5B" w14:textId="77777777" w:rsidR="00C72D7B" w:rsidRPr="00DD3E1B" w:rsidRDefault="00054B24" w:rsidP="00265D59">
            <w:pPr>
              <w:jc w:val="both"/>
              <w:rPr>
                <w:rFonts w:ascii="Arial" w:hAnsi="Arial"/>
                <w:sz w:val="20"/>
                <w:u w:val="single"/>
                <w:lang w:val="en-US"/>
              </w:rPr>
            </w:pPr>
            <w:r w:rsidRPr="00DD3E1B">
              <w:rPr>
                <w:rFonts w:ascii="Arial" w:hAnsi="Arial"/>
                <w:sz w:val="20"/>
                <w:u w:val="single"/>
                <w:lang w:val="en-GB"/>
              </w:rPr>
              <w:t>References</w:t>
            </w:r>
          </w:p>
          <w:p w14:paraId="41BB033E" w14:textId="77777777" w:rsidR="00072E71" w:rsidRDefault="00072E71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  <w:r w:rsidRPr="00A63597">
              <w:rPr>
                <w:rFonts w:ascii="Arial" w:hAnsi="Arial"/>
                <w:b/>
                <w:sz w:val="20"/>
                <w:lang w:val="en-GB"/>
              </w:rPr>
              <w:t>Mohamed Hamady</w:t>
            </w:r>
            <w:r w:rsidR="00515AF2">
              <w:rPr>
                <w:rFonts w:ascii="Arial" w:hAnsi="Arial"/>
                <w:sz w:val="20"/>
                <w:lang w:val="en-GB"/>
              </w:rPr>
              <w:t>, Support Director</w:t>
            </w:r>
            <w:r w:rsidR="00685A00">
              <w:rPr>
                <w:rFonts w:ascii="Arial" w:hAnsi="Arial"/>
                <w:sz w:val="20"/>
                <w:lang w:val="en-GB"/>
              </w:rPr>
              <w:t xml:space="preserve">, </w:t>
            </w:r>
            <w:r w:rsidR="000D73FC">
              <w:rPr>
                <w:rFonts w:ascii="Arial" w:hAnsi="Arial"/>
                <w:sz w:val="20"/>
                <w:lang w:val="en-GB"/>
              </w:rPr>
              <w:t>SAP MENA</w:t>
            </w:r>
            <w:r w:rsidR="00C70F5C">
              <w:rPr>
                <w:rFonts w:ascii="Arial" w:hAnsi="Arial"/>
                <w:sz w:val="20"/>
                <w:lang w:val="en-GB"/>
              </w:rPr>
              <w:t>.</w:t>
            </w:r>
          </w:p>
          <w:p w14:paraId="3E78294E" w14:textId="77777777" w:rsidR="00685A00" w:rsidRDefault="006F4A73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  <w:hyperlink r:id="rId8" w:history="1">
              <w:r w:rsidR="00685A00" w:rsidRPr="00FE7ECA">
                <w:rPr>
                  <w:rStyle w:val="Hyperlink"/>
                  <w:rFonts w:ascii="Arial" w:hAnsi="Arial"/>
                  <w:sz w:val="20"/>
                  <w:lang w:val="en-GB"/>
                </w:rPr>
                <w:t>Mohamed.hamady@sap.com</w:t>
              </w:r>
            </w:hyperlink>
            <w:r w:rsidR="003A2999">
              <w:rPr>
                <w:rFonts w:ascii="Arial" w:hAnsi="Arial"/>
                <w:sz w:val="20"/>
                <w:lang w:val="en-GB"/>
              </w:rPr>
              <w:t xml:space="preserve"> / +</w:t>
            </w:r>
            <w:r w:rsidR="00940312">
              <w:rPr>
                <w:rFonts w:ascii="Arial" w:hAnsi="Arial"/>
                <w:sz w:val="20"/>
                <w:lang w:val="en-GB"/>
              </w:rPr>
              <w:t>971 50 9507159</w:t>
            </w:r>
          </w:p>
          <w:p w14:paraId="22D56FA0" w14:textId="77777777" w:rsidR="00685A00" w:rsidRDefault="00685A00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</w:p>
          <w:p w14:paraId="7128223E" w14:textId="12AEE8D1" w:rsidR="000F2534" w:rsidRDefault="00130EFD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  <w:r>
              <w:rPr>
                <w:rFonts w:ascii="Arial" w:hAnsi="Arial"/>
                <w:b/>
                <w:sz w:val="20"/>
                <w:lang w:val="en-GB"/>
              </w:rPr>
              <w:t>Sunil Gupta</w:t>
            </w:r>
            <w:r w:rsidR="000F2534">
              <w:rPr>
                <w:rFonts w:ascii="Arial" w:hAnsi="Arial"/>
                <w:sz w:val="20"/>
                <w:lang w:val="en-GB"/>
              </w:rPr>
              <w:t xml:space="preserve">, </w:t>
            </w:r>
            <w:r>
              <w:rPr>
                <w:rFonts w:ascii="Arial" w:hAnsi="Arial"/>
                <w:sz w:val="20"/>
                <w:lang w:val="en-GB"/>
              </w:rPr>
              <w:t>CEO</w:t>
            </w:r>
            <w:r w:rsidR="00C70F5C">
              <w:rPr>
                <w:rFonts w:ascii="Arial" w:hAnsi="Arial"/>
                <w:sz w:val="20"/>
                <w:lang w:val="en-GB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  <w:lang w:val="en-GB"/>
              </w:rPr>
              <w:t>Innoval</w:t>
            </w:r>
            <w:proofErr w:type="spellEnd"/>
            <w:r w:rsidR="000D73FC">
              <w:rPr>
                <w:rFonts w:ascii="Arial" w:hAnsi="Arial"/>
                <w:sz w:val="20"/>
                <w:lang w:val="en-GB"/>
              </w:rPr>
              <w:t>.</w:t>
            </w:r>
          </w:p>
          <w:p w14:paraId="2BB68B8D" w14:textId="11A06227" w:rsidR="00CA337C" w:rsidRDefault="006F4A73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  <w:hyperlink r:id="rId9" w:history="1">
              <w:r w:rsidR="00130EFD">
                <w:rPr>
                  <w:rStyle w:val="Hyperlink"/>
                  <w:rFonts w:ascii="Arial" w:hAnsi="Arial"/>
                  <w:sz w:val="20"/>
                  <w:lang w:val="en-GB"/>
                </w:rPr>
                <w:t>sunil</w:t>
              </w:r>
              <w:r w:rsidR="00CA337C" w:rsidRPr="00FE7ECA">
                <w:rPr>
                  <w:rStyle w:val="Hyperlink"/>
                  <w:rFonts w:ascii="Arial" w:hAnsi="Arial"/>
                  <w:sz w:val="20"/>
                  <w:lang w:val="en-GB"/>
                </w:rPr>
                <w:t>.</w:t>
              </w:r>
              <w:r w:rsidR="00130EFD">
                <w:rPr>
                  <w:rStyle w:val="Hyperlink"/>
                  <w:rFonts w:ascii="Arial" w:hAnsi="Arial"/>
                  <w:sz w:val="20"/>
                  <w:lang w:val="en-GB"/>
                </w:rPr>
                <w:t>gupta@ivldsp.</w:t>
              </w:r>
              <w:r w:rsidR="00CA337C" w:rsidRPr="00FE7ECA">
                <w:rPr>
                  <w:rStyle w:val="Hyperlink"/>
                  <w:rFonts w:ascii="Arial" w:hAnsi="Arial"/>
                  <w:sz w:val="20"/>
                  <w:lang w:val="en-GB"/>
                </w:rPr>
                <w:t>com</w:t>
              </w:r>
            </w:hyperlink>
            <w:r w:rsidR="004C255B">
              <w:rPr>
                <w:rFonts w:ascii="Arial" w:hAnsi="Arial"/>
                <w:sz w:val="20"/>
                <w:lang w:val="en-GB"/>
              </w:rPr>
              <w:t xml:space="preserve"> / </w:t>
            </w:r>
            <w:r w:rsidR="00775609" w:rsidRPr="00775609">
              <w:rPr>
                <w:rFonts w:ascii="Arial" w:hAnsi="Arial"/>
                <w:sz w:val="20"/>
                <w:lang w:val="en-GB"/>
              </w:rPr>
              <w:t>+</w:t>
            </w:r>
            <w:r w:rsidR="00130EFD">
              <w:rPr>
                <w:rFonts w:ascii="Arial" w:hAnsi="Arial"/>
                <w:sz w:val="20"/>
                <w:lang w:val="en-GB"/>
              </w:rPr>
              <w:t>91 96196 88982</w:t>
            </w:r>
          </w:p>
          <w:p w14:paraId="151470C6" w14:textId="77777777" w:rsidR="003E0F45" w:rsidRDefault="003E0F45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</w:p>
          <w:p w14:paraId="4C371985" w14:textId="77777777" w:rsidR="003E0F45" w:rsidRPr="00847241" w:rsidRDefault="00C92E3F" w:rsidP="00265D59">
            <w:pPr>
              <w:jc w:val="both"/>
              <w:rPr>
                <w:rFonts w:ascii="Arial" w:hAnsi="Arial"/>
                <w:sz w:val="20"/>
                <w:u w:val="single"/>
                <w:lang w:val="en-GB"/>
              </w:rPr>
            </w:pPr>
            <w:r w:rsidRPr="00847241">
              <w:rPr>
                <w:rFonts w:ascii="Arial" w:hAnsi="Arial"/>
                <w:sz w:val="20"/>
                <w:u w:val="single"/>
                <w:lang w:val="en-GB"/>
              </w:rPr>
              <w:t>Languages known</w:t>
            </w:r>
          </w:p>
          <w:p w14:paraId="78DAE8FE" w14:textId="77777777" w:rsidR="00775609" w:rsidRDefault="00C92E3F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  <w:r>
              <w:rPr>
                <w:rFonts w:ascii="Arial" w:hAnsi="Arial"/>
                <w:sz w:val="20"/>
                <w:lang w:val="en-GB"/>
              </w:rPr>
              <w:t>English, Hindi</w:t>
            </w:r>
            <w:r w:rsidR="00501565">
              <w:rPr>
                <w:rFonts w:ascii="Arial" w:hAnsi="Arial"/>
                <w:sz w:val="20"/>
                <w:lang w:val="en-GB"/>
              </w:rPr>
              <w:t>, Kannada</w:t>
            </w:r>
            <w:r w:rsidR="00551AE1">
              <w:rPr>
                <w:rFonts w:ascii="Arial" w:hAnsi="Arial"/>
                <w:sz w:val="20"/>
                <w:lang w:val="en-GB"/>
              </w:rPr>
              <w:t xml:space="preserve"> (</w:t>
            </w:r>
            <w:r w:rsidR="00FA0D76">
              <w:rPr>
                <w:rFonts w:ascii="Arial" w:hAnsi="Arial"/>
                <w:sz w:val="20"/>
                <w:lang w:val="en-GB"/>
              </w:rPr>
              <w:t>Bilingual</w:t>
            </w:r>
            <w:r w:rsidR="0059029F">
              <w:rPr>
                <w:rFonts w:ascii="Arial" w:hAnsi="Arial"/>
                <w:sz w:val="20"/>
                <w:lang w:val="en-GB"/>
              </w:rPr>
              <w:t>)</w:t>
            </w:r>
          </w:p>
          <w:p w14:paraId="012944C6" w14:textId="77777777" w:rsidR="00FA2D27" w:rsidRDefault="00C92E3F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  <w:r>
              <w:rPr>
                <w:rFonts w:ascii="Arial" w:hAnsi="Arial"/>
                <w:sz w:val="20"/>
                <w:lang w:val="en-GB"/>
              </w:rPr>
              <w:t>Arabic</w:t>
            </w:r>
            <w:r w:rsidR="00551AE1">
              <w:rPr>
                <w:rFonts w:ascii="Arial" w:hAnsi="Arial"/>
                <w:sz w:val="20"/>
                <w:lang w:val="en-GB"/>
              </w:rPr>
              <w:t xml:space="preserve">, </w:t>
            </w:r>
            <w:r w:rsidR="00122E6A">
              <w:rPr>
                <w:rFonts w:ascii="Arial" w:hAnsi="Arial"/>
                <w:sz w:val="20"/>
                <w:lang w:val="en-GB"/>
              </w:rPr>
              <w:t xml:space="preserve">Malayalam, </w:t>
            </w:r>
            <w:r w:rsidR="00551AE1">
              <w:rPr>
                <w:rFonts w:ascii="Arial" w:hAnsi="Arial"/>
                <w:sz w:val="20"/>
                <w:lang w:val="en-GB"/>
              </w:rPr>
              <w:t>Tamil</w:t>
            </w:r>
            <w:r w:rsidR="00501565">
              <w:rPr>
                <w:rFonts w:ascii="Arial" w:hAnsi="Arial"/>
                <w:sz w:val="20"/>
                <w:lang w:val="en-GB"/>
              </w:rPr>
              <w:t xml:space="preserve"> </w:t>
            </w:r>
            <w:r w:rsidR="00FA0D76">
              <w:rPr>
                <w:rFonts w:ascii="Arial" w:hAnsi="Arial"/>
                <w:sz w:val="20"/>
                <w:lang w:val="en-GB"/>
              </w:rPr>
              <w:t>(Working proficiency)</w:t>
            </w:r>
          </w:p>
          <w:p w14:paraId="27401402" w14:textId="77777777" w:rsidR="003679E1" w:rsidRDefault="003679E1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</w:p>
          <w:p w14:paraId="604C4D6B" w14:textId="77777777" w:rsidR="00CA337C" w:rsidRDefault="00AB1C96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  <w:r>
              <w:rPr>
                <w:rFonts w:ascii="Arial" w:hAnsi="Arial"/>
                <w:sz w:val="20"/>
                <w:lang w:val="en-GB"/>
              </w:rPr>
              <w:t xml:space="preserve">Passport number: </w:t>
            </w:r>
            <w:r w:rsidR="004C0AAE">
              <w:rPr>
                <w:rFonts w:ascii="Arial" w:hAnsi="Arial"/>
                <w:sz w:val="20"/>
                <w:lang w:val="en-GB"/>
              </w:rPr>
              <w:t>Z2921592</w:t>
            </w:r>
          </w:p>
          <w:p w14:paraId="6A42EC28" w14:textId="77777777" w:rsidR="001906A3" w:rsidRPr="00316AA8" w:rsidRDefault="001906A3" w:rsidP="00265D59">
            <w:pPr>
              <w:jc w:val="both"/>
              <w:rPr>
                <w:rFonts w:ascii="Arial" w:hAnsi="Arial"/>
                <w:sz w:val="20"/>
                <w:lang w:val="en-GB"/>
              </w:rPr>
            </w:pPr>
          </w:p>
        </w:tc>
        <w:tc>
          <w:tcPr>
            <w:tcW w:w="1490" w:type="dxa"/>
            <w:gridSpan w:val="2"/>
          </w:tcPr>
          <w:p w14:paraId="246A9A71" w14:textId="77777777" w:rsidR="00F22AAB" w:rsidRDefault="00F22AAB" w:rsidP="001906A3">
            <w:pPr>
              <w:pStyle w:val="FootnoteText"/>
              <w:ind w:left="164"/>
              <w:jc w:val="both"/>
              <w:rPr>
                <w:rFonts w:ascii="Arial" w:hAnsi="Arial"/>
                <w:lang w:val="en-US"/>
              </w:rPr>
            </w:pPr>
          </w:p>
        </w:tc>
      </w:tr>
      <w:tr w:rsidR="008D13F5" w14:paraId="312E9FB0" w14:textId="77777777" w:rsidTr="00316545">
        <w:trPr>
          <w:gridAfter w:val="1"/>
          <w:wAfter w:w="5387" w:type="dxa"/>
          <w:cantSplit/>
          <w:trHeight w:val="321"/>
        </w:trPr>
        <w:tc>
          <w:tcPr>
            <w:tcW w:w="3081" w:type="dxa"/>
            <w:tcBorders>
              <w:left w:val="single" w:sz="6" w:space="0" w:color="800000"/>
            </w:tcBorders>
            <w:shd w:val="clear" w:color="auto" w:fill="C0C0C0"/>
          </w:tcPr>
          <w:p w14:paraId="0F35AF9C" w14:textId="77777777" w:rsidR="008D13F5" w:rsidRDefault="008D13F5" w:rsidP="00BA2D6A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  <w:p w14:paraId="199EB9E2" w14:textId="77777777" w:rsidR="00F22AAB" w:rsidRDefault="00F22AAB" w:rsidP="00BA2D6A">
            <w:pPr>
              <w:pStyle w:val="Gliederungspunkt"/>
              <w:ind w:left="180"/>
              <w:jc w:val="right"/>
              <w:rPr>
                <w:rFonts w:ascii="Arial Black" w:hAnsi="Arial Black"/>
                <w:b w:val="0"/>
                <w:caps/>
                <w:sz w:val="18"/>
                <w:lang w:val="en-US"/>
              </w:rPr>
            </w:pPr>
          </w:p>
        </w:tc>
        <w:tc>
          <w:tcPr>
            <w:tcW w:w="229" w:type="dxa"/>
            <w:tcBorders>
              <w:left w:val="nil"/>
              <w:right w:val="single" w:sz="4" w:space="0" w:color="800000"/>
            </w:tcBorders>
            <w:shd w:val="clear" w:color="auto" w:fill="C0C0C0"/>
          </w:tcPr>
          <w:p w14:paraId="794DCE24" w14:textId="77777777" w:rsidR="008D13F5" w:rsidRDefault="008D13F5">
            <w:pPr>
              <w:pStyle w:val="Gliederungspunkt"/>
              <w:ind w:left="180"/>
              <w:jc w:val="right"/>
              <w:rPr>
                <w:rFonts w:ascii="Arial" w:hAnsi="Arial"/>
                <w:b w:val="0"/>
                <w:lang w:val="en-US"/>
              </w:rPr>
            </w:pPr>
          </w:p>
        </w:tc>
        <w:tc>
          <w:tcPr>
            <w:tcW w:w="1690" w:type="dxa"/>
            <w:tcBorders>
              <w:left w:val="single" w:sz="4" w:space="0" w:color="800000"/>
            </w:tcBorders>
          </w:tcPr>
          <w:p w14:paraId="38EA4060" w14:textId="77777777" w:rsidR="008D13F5" w:rsidRDefault="008D13F5">
            <w:pPr>
              <w:tabs>
                <w:tab w:val="left" w:pos="71"/>
              </w:tabs>
              <w:ind w:left="71"/>
              <w:rPr>
                <w:rFonts w:ascii="Arial" w:hAnsi="Arial"/>
                <w:b/>
                <w:sz w:val="20"/>
                <w:lang w:val="en-US"/>
              </w:rPr>
            </w:pPr>
          </w:p>
        </w:tc>
        <w:tc>
          <w:tcPr>
            <w:tcW w:w="5560" w:type="dxa"/>
            <w:gridSpan w:val="4"/>
          </w:tcPr>
          <w:p w14:paraId="0DB4821D" w14:textId="77777777" w:rsidR="008D13F5" w:rsidRDefault="008D13F5" w:rsidP="00B034BE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60F040D7" w14:textId="77777777" w:rsidR="00F22AAB" w:rsidRDefault="00F22AAB" w:rsidP="00B034BE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7BF45BAF" w14:textId="77777777" w:rsidR="00F22AAB" w:rsidRDefault="00F22AAB" w:rsidP="00B034BE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686E31C5" w14:textId="77777777" w:rsidR="00F22AAB" w:rsidRDefault="00F22AAB" w:rsidP="00B034BE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  <w:p w14:paraId="667853AA" w14:textId="77777777" w:rsidR="00F22AAB" w:rsidRDefault="00F22AAB" w:rsidP="00B034BE">
            <w:pPr>
              <w:jc w:val="both"/>
              <w:rPr>
                <w:rFonts w:ascii="Arial" w:hAnsi="Arial"/>
                <w:b/>
                <w:sz w:val="20"/>
                <w:lang w:val="en-US"/>
              </w:rPr>
            </w:pPr>
          </w:p>
        </w:tc>
      </w:tr>
    </w:tbl>
    <w:p w14:paraId="64B0F13C" w14:textId="77777777" w:rsidR="00FC41BA" w:rsidRDefault="00FC41BA">
      <w:pPr>
        <w:rPr>
          <w:rFonts w:ascii="Arial" w:hAnsi="Arial"/>
          <w:sz w:val="2"/>
          <w:lang w:val="en-US"/>
        </w:rPr>
      </w:pPr>
    </w:p>
    <w:sectPr w:rsidR="00FC41BA" w:rsidSect="0052638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2552" w:right="794" w:bottom="568" w:left="851" w:header="567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9CADD" w14:textId="77777777" w:rsidR="005D2905" w:rsidRDefault="005D2905">
      <w:r>
        <w:separator/>
      </w:r>
    </w:p>
  </w:endnote>
  <w:endnote w:type="continuationSeparator" w:id="0">
    <w:p w14:paraId="7AD21B65" w14:textId="77777777" w:rsidR="005D2905" w:rsidRDefault="005D2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PFuturaNaBook">
    <w:altName w:val="Calibri"/>
    <w:charset w:val="00"/>
    <w:family w:val="auto"/>
    <w:pitch w:val="variable"/>
    <w:sig w:usb0="800000AF" w:usb1="0000204A" w:usb2="00000000" w:usb3="00000000" w:csb0="000000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8FE87" w14:textId="77777777" w:rsidR="008B14E3" w:rsidRDefault="008B1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72C0C" w14:textId="77777777" w:rsidR="00FC41BA" w:rsidRDefault="00FC41BA">
    <w:pPr>
      <w:pStyle w:val="Footer"/>
      <w:jc w:val="center"/>
      <w:rPr>
        <w:rFonts w:ascii="Arial" w:hAnsi="Arial"/>
        <w:color w:val="808080"/>
        <w:sz w:val="20"/>
      </w:rPr>
    </w:pPr>
  </w:p>
  <w:p w14:paraId="61E1C9AF" w14:textId="77777777" w:rsidR="00FC41BA" w:rsidRDefault="00FC41BA">
    <w:pPr>
      <w:pStyle w:val="Footer"/>
      <w:jc w:val="center"/>
      <w:rPr>
        <w:rFonts w:ascii="Arial" w:hAnsi="Arial"/>
        <w:color w:val="808080"/>
        <w:sz w:val="20"/>
      </w:rPr>
    </w:pPr>
  </w:p>
  <w:p w14:paraId="2E032C0C" w14:textId="77777777" w:rsidR="00FC41BA" w:rsidRDefault="00EE18F3">
    <w:pPr>
      <w:pStyle w:val="Footer"/>
      <w:jc w:val="center"/>
      <w:rPr>
        <w:rFonts w:ascii="Arial" w:hAnsi="Arial"/>
        <w:color w:val="808080"/>
        <w:sz w:val="20"/>
      </w:rPr>
    </w:pPr>
    <w:r>
      <w:rPr>
        <w:rFonts w:ascii="Arial" w:hAnsi="Arial"/>
        <w:noProof/>
        <w:color w:val="808080"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76993077" wp14:editId="6DE53446">
              <wp:simplePos x="0" y="0"/>
              <wp:positionH relativeFrom="column">
                <wp:posOffset>6236335</wp:posOffset>
              </wp:positionH>
              <wp:positionV relativeFrom="paragraph">
                <wp:posOffset>-12065</wp:posOffset>
              </wp:positionV>
              <wp:extent cx="800100" cy="228600"/>
              <wp:effectExtent l="0" t="0" r="0" b="0"/>
              <wp:wrapNone/>
              <wp:docPr id="7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001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68DB19" w14:textId="77777777" w:rsidR="00FC41BA" w:rsidRDefault="00FC41BA">
                          <w:pPr>
                            <w:pStyle w:val="Header"/>
                            <w:tabs>
                              <w:tab w:val="clear" w:pos="4703"/>
                              <w:tab w:val="clear" w:pos="9406"/>
                            </w:tabs>
                            <w:jc w:val="center"/>
                            <w:rPr>
                              <w:rFonts w:ascii="Arial" w:hAnsi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18000" tIns="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993077" id="_x0000_t202" coordsize="21600,21600" o:spt="202" path="m,l,21600r21600,l21600,xe">
              <v:stroke joinstyle="miter"/>
              <v:path gradientshapeok="t" o:connecttype="rect"/>
            </v:shapetype>
            <v:shape id=" 1" o:spid="_x0000_s1027" type="#_x0000_t202" style="position:absolute;left:0;text-align:left;margin-left:491.05pt;margin-top:-.95pt;width:63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" o:allowincell="f" filled="f" stroked="f">
              <v:path arrowok="t"/>
              <v:textbox inset=".5mm,0,.5mm,.3mm">
                <w:txbxContent>
                  <w:p w14:paraId="3068DB19" w14:textId="77777777" w:rsidR="00FC41BA" w:rsidRDefault="00FC41BA">
                    <w:pPr>
                      <w:pStyle w:val="Header"/>
                      <w:tabs>
                        <w:tab w:val="clear" w:pos="4703"/>
                        <w:tab w:val="clear" w:pos="9406"/>
                      </w:tabs>
                      <w:jc w:val="center"/>
                      <w:rPr>
                        <w:rFonts w:ascii="Arial" w:hAnsi="Arial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336AF6">
      <w:rPr>
        <w:rFonts w:ascii="Arial" w:hAnsi="Arial"/>
        <w:color w:val="808080"/>
        <w:sz w:val="20"/>
      </w:rPr>
      <w:t xml:space="preserve">Page </w:t>
    </w:r>
    <w:r w:rsidR="00351151">
      <w:rPr>
        <w:rStyle w:val="PageNumber"/>
      </w:rPr>
      <w:fldChar w:fldCharType="begin"/>
    </w:r>
    <w:r w:rsidR="00336AF6">
      <w:rPr>
        <w:rStyle w:val="PageNumber"/>
      </w:rPr>
      <w:instrText xml:space="preserve"> PAGE </w:instrText>
    </w:r>
    <w:r w:rsidR="00351151">
      <w:rPr>
        <w:rStyle w:val="PageNumber"/>
      </w:rPr>
      <w:fldChar w:fldCharType="separate"/>
    </w:r>
    <w:r w:rsidR="007C6F06">
      <w:rPr>
        <w:rStyle w:val="PageNumber"/>
        <w:noProof/>
      </w:rPr>
      <w:t>4</w:t>
    </w:r>
    <w:r w:rsidR="00351151">
      <w:rPr>
        <w:rStyle w:val="PageNumber"/>
      </w:rPr>
      <w:fldChar w:fldCharType="end"/>
    </w:r>
    <w:r w:rsidR="000A586F">
      <w:rPr>
        <w:rStyle w:val="PageNumber"/>
      </w:rPr>
      <w:t xml:space="preserve"> of 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A4DE9" w14:textId="77777777" w:rsidR="00FC41BA" w:rsidRDefault="00FC41BA">
    <w:pPr>
      <w:pStyle w:val="Footer"/>
      <w:jc w:val="center"/>
      <w:rPr>
        <w:rFonts w:ascii="Arial" w:hAnsi="Arial"/>
        <w:color w:val="808080"/>
        <w:sz w:val="20"/>
      </w:rPr>
    </w:pPr>
  </w:p>
  <w:p w14:paraId="56DBE0A0" w14:textId="77777777" w:rsidR="00FC41BA" w:rsidRDefault="00FC41BA">
    <w:pPr>
      <w:pStyle w:val="Footer"/>
      <w:jc w:val="center"/>
      <w:rPr>
        <w:rFonts w:ascii="Arial" w:hAnsi="Arial"/>
        <w:color w:val="808080"/>
        <w:sz w:val="20"/>
      </w:rPr>
    </w:pPr>
  </w:p>
  <w:p w14:paraId="4C453311" w14:textId="77777777" w:rsidR="00FC41BA" w:rsidRDefault="00FC41BA">
    <w:pPr>
      <w:pStyle w:val="Footer"/>
      <w:jc w:val="center"/>
      <w:rPr>
        <w:rFonts w:ascii="Arial" w:hAnsi="Arial"/>
        <w:color w:val="808080"/>
        <w:sz w:val="20"/>
      </w:rPr>
    </w:pPr>
  </w:p>
  <w:p w14:paraId="15C4DDF5" w14:textId="77777777" w:rsidR="00FC41BA" w:rsidRDefault="00EE18F3">
    <w:pPr>
      <w:pStyle w:val="Footer"/>
      <w:jc w:val="center"/>
      <w:rPr>
        <w:rFonts w:ascii="Arial" w:hAnsi="Arial"/>
        <w:color w:val="808080"/>
        <w:sz w:val="12"/>
      </w:rPr>
    </w:pPr>
    <w:r>
      <w:rPr>
        <w:rFonts w:ascii="Arial" w:hAnsi="Arial"/>
        <w:noProof/>
        <w:color w:val="808080"/>
        <w:sz w:val="12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720E635" wp14:editId="342C59D8">
              <wp:simplePos x="0" y="0"/>
              <wp:positionH relativeFrom="column">
                <wp:posOffset>5719445</wp:posOffset>
              </wp:positionH>
              <wp:positionV relativeFrom="paragraph">
                <wp:posOffset>31115</wp:posOffset>
              </wp:positionV>
              <wp:extent cx="800100" cy="228600"/>
              <wp:effectExtent l="0" t="0" r="0" b="0"/>
              <wp:wrapNone/>
              <wp:docPr id="1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001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A1226" w14:textId="77777777" w:rsidR="00FC41BA" w:rsidRDefault="00FC41BA">
                          <w:pPr>
                            <w:pStyle w:val="Header"/>
                            <w:tabs>
                              <w:tab w:val="clear" w:pos="4703"/>
                              <w:tab w:val="clear" w:pos="9406"/>
                            </w:tabs>
                            <w:jc w:val="right"/>
                            <w:rPr>
                              <w:rFonts w:ascii="Arial" w:hAnsi="Arial"/>
                              <w:b/>
                              <w:color w:val="808080"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808080"/>
                              <w:sz w:val="22"/>
                            </w:rPr>
                            <w:t>D-User</w:t>
                          </w:r>
                        </w:p>
                      </w:txbxContent>
                    </wps:txbx>
                    <wps:bodyPr rot="0" vert="horz" wrap="square" lIns="18000" tIns="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20E635" id="_x0000_t202" coordsize="21600,21600" o:spt="202" path="m,l,21600r21600,l21600,xe">
              <v:stroke joinstyle="miter"/>
              <v:path gradientshapeok="t" o:connecttype="rect"/>
            </v:shapetype>
            <v:shape id=" 6" o:spid="_x0000_s1030" type="#_x0000_t202" style="position:absolute;left:0;text-align:left;margin-left:450.35pt;margin-top:2.45pt;width:63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" o:allowincell="f" filled="f" stroked="f">
              <v:path arrowok="t"/>
              <v:textbox inset=".5mm,0,.5mm,.3mm">
                <w:txbxContent>
                  <w:p w14:paraId="614A1226" w14:textId="77777777" w:rsidR="00FC41BA" w:rsidRDefault="00FC41BA">
                    <w:pPr>
                      <w:pStyle w:val="Header"/>
                      <w:tabs>
                        <w:tab w:val="clear" w:pos="4703"/>
                        <w:tab w:val="clear" w:pos="9406"/>
                      </w:tabs>
                      <w:jc w:val="right"/>
                      <w:rPr>
                        <w:rFonts w:ascii="Arial" w:hAnsi="Arial"/>
                        <w:b/>
                        <w:color w:val="808080"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808080"/>
                        <w:sz w:val="22"/>
                      </w:rPr>
                      <w:t>D-User</w:t>
                    </w:r>
                  </w:p>
                </w:txbxContent>
              </v:textbox>
            </v:shape>
          </w:pict>
        </mc:Fallback>
      </mc:AlternateContent>
    </w:r>
    <w:r w:rsidR="00FC41BA">
      <w:rPr>
        <w:rFonts w:ascii="Arial" w:hAnsi="Arial"/>
        <w:color w:val="808080"/>
        <w:sz w:val="12"/>
      </w:rPr>
      <w:t xml:space="preserve">Seite </w:t>
    </w:r>
    <w:r w:rsidR="00351151">
      <w:rPr>
        <w:rFonts w:ascii="Arial" w:hAnsi="Arial"/>
        <w:color w:val="808080"/>
        <w:sz w:val="12"/>
      </w:rPr>
      <w:fldChar w:fldCharType="begin"/>
    </w:r>
    <w:r w:rsidR="00FC41BA">
      <w:rPr>
        <w:rFonts w:ascii="Arial" w:hAnsi="Arial"/>
        <w:color w:val="808080"/>
        <w:sz w:val="12"/>
      </w:rPr>
      <w:instrText xml:space="preserve"> PAGE </w:instrText>
    </w:r>
    <w:r w:rsidR="00351151">
      <w:rPr>
        <w:rFonts w:ascii="Arial" w:hAnsi="Arial"/>
        <w:color w:val="808080"/>
        <w:sz w:val="12"/>
      </w:rPr>
      <w:fldChar w:fldCharType="separate"/>
    </w:r>
    <w:r w:rsidR="00FC41BA">
      <w:rPr>
        <w:rFonts w:ascii="Arial" w:hAnsi="Arial"/>
        <w:noProof/>
        <w:color w:val="808080"/>
        <w:sz w:val="12"/>
      </w:rPr>
      <w:t>1</w:t>
    </w:r>
    <w:r w:rsidR="00351151">
      <w:rPr>
        <w:rFonts w:ascii="Arial" w:hAnsi="Arial"/>
        <w:color w:val="808080"/>
        <w:sz w:val="12"/>
      </w:rPr>
      <w:fldChar w:fldCharType="end"/>
    </w:r>
    <w:r w:rsidR="00FC41BA">
      <w:rPr>
        <w:rFonts w:ascii="Arial" w:hAnsi="Arial"/>
        <w:color w:val="808080"/>
        <w:sz w:val="12"/>
      </w:rPr>
      <w:t xml:space="preserve"> von </w:t>
    </w:r>
    <w:r w:rsidR="00351151">
      <w:rPr>
        <w:rFonts w:ascii="Arial" w:hAnsi="Arial"/>
        <w:color w:val="808080"/>
        <w:sz w:val="12"/>
      </w:rPr>
      <w:fldChar w:fldCharType="begin"/>
    </w:r>
    <w:r w:rsidR="00FC41BA">
      <w:rPr>
        <w:rFonts w:ascii="Arial" w:hAnsi="Arial"/>
        <w:color w:val="808080"/>
        <w:sz w:val="12"/>
      </w:rPr>
      <w:instrText xml:space="preserve"> NUMPAGES </w:instrText>
    </w:r>
    <w:r w:rsidR="00351151">
      <w:rPr>
        <w:rFonts w:ascii="Arial" w:hAnsi="Arial"/>
        <w:color w:val="808080"/>
        <w:sz w:val="12"/>
      </w:rPr>
      <w:fldChar w:fldCharType="separate"/>
    </w:r>
    <w:r w:rsidR="002D32AB">
      <w:rPr>
        <w:rFonts w:ascii="Arial" w:hAnsi="Arial"/>
        <w:noProof/>
        <w:color w:val="808080"/>
        <w:sz w:val="12"/>
      </w:rPr>
      <w:t>11</w:t>
    </w:r>
    <w:r w:rsidR="00351151">
      <w:rPr>
        <w:rFonts w:ascii="Arial" w:hAnsi="Arial"/>
        <w:color w:val="808080"/>
        <w:sz w:val="12"/>
      </w:rPr>
      <w:fldChar w:fldCharType="end"/>
    </w:r>
  </w:p>
  <w:p w14:paraId="3C83BE1F" w14:textId="77777777" w:rsidR="00FC41BA" w:rsidRDefault="00FC41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50B4C" w14:textId="77777777" w:rsidR="005D2905" w:rsidRDefault="005D2905">
      <w:r>
        <w:separator/>
      </w:r>
    </w:p>
  </w:footnote>
  <w:footnote w:type="continuationSeparator" w:id="0">
    <w:p w14:paraId="7BECC0AC" w14:textId="77777777" w:rsidR="005D2905" w:rsidRDefault="005D2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254E0" w14:textId="77777777" w:rsidR="008B14E3" w:rsidRDefault="008B14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8A8CA" w14:textId="6EA00575" w:rsidR="00FC41BA" w:rsidRDefault="008B14E3" w:rsidP="004859FF">
    <w:pPr>
      <w:pStyle w:val="Header"/>
      <w:jc w:val="right"/>
    </w:pPr>
    <w:r>
      <w:rPr>
        <w:noProof/>
        <w:sz w:val="20"/>
        <w:lang w:val="en-IN" w:eastAsia="en-IN"/>
      </w:rPr>
      <w:drawing>
        <wp:inline distT="0" distB="0" distL="0" distR="0" wp14:anchorId="0BFE5ECE" wp14:editId="1EE4B0D5">
          <wp:extent cx="781050" cy="402359"/>
          <wp:effectExtent l="0" t="0" r="0" b="0"/>
          <wp:docPr id="9" name="Picture 9" descr="A white and blu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white and blu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743" cy="405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E18F3"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FAD51CB" wp14:editId="634A80E4">
              <wp:simplePos x="0" y="0"/>
              <wp:positionH relativeFrom="column">
                <wp:posOffset>-152400</wp:posOffset>
              </wp:positionH>
              <wp:positionV relativeFrom="paragraph">
                <wp:posOffset>899795</wp:posOffset>
              </wp:positionV>
              <wp:extent cx="6827520" cy="1120140"/>
              <wp:effectExtent l="0" t="0" r="0" b="0"/>
              <wp:wrapNone/>
              <wp:docPr id="8" name="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827520" cy="1120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7F7E19" w14:textId="77777777" w:rsidR="00FC41BA" w:rsidRDefault="00B879BE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5BCDF183" wp14:editId="06B7153F">
                                <wp:extent cx="6972935" cy="3316604"/>
                                <wp:effectExtent l="0" t="0" r="0" b="0"/>
                                <wp:docPr id="2" name="Picture 2" descr="BeraterII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eraterII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977953" cy="331899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AD51CB" id="_x0000_t202" coordsize="21600,21600" o:spt="202" path="m,l,21600r21600,l21600,xe">
              <v:stroke joinstyle="miter"/>
              <v:path gradientshapeok="t" o:connecttype="rect"/>
            </v:shapetype>
            <v:shape id=" 9" o:spid="_x0000_s1026" type="#_x0000_t202" style="position:absolute;left:0;text-align:left;margin-left:-12pt;margin-top:70.85pt;width:537.6pt;height:8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" o:allowincell="f" stroked="f">
              <v:path arrowok="t"/>
              <v:textbox>
                <w:txbxContent>
                  <w:p w14:paraId="247F7E19" w14:textId="77777777" w:rsidR="00FC41BA" w:rsidRDefault="00B879BE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5BCDF183" wp14:editId="06B7153F">
                          <wp:extent cx="6972935" cy="3316604"/>
                          <wp:effectExtent l="0" t="0" r="0" b="0"/>
                          <wp:docPr id="2" name="Picture 2" descr="BeraterII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eraterII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977953" cy="33189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F5974" w14:textId="77777777" w:rsidR="00FC41BA" w:rsidRDefault="00EE18F3">
    <w:pPr>
      <w:pStyle w:val="Header"/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D1342C4" wp14:editId="36F50AE2">
              <wp:simplePos x="0" y="0"/>
              <wp:positionH relativeFrom="column">
                <wp:posOffset>-119380</wp:posOffset>
              </wp:positionH>
              <wp:positionV relativeFrom="paragraph">
                <wp:posOffset>899795</wp:posOffset>
              </wp:positionV>
              <wp:extent cx="6800850" cy="1120140"/>
              <wp:effectExtent l="0" t="0" r="0" b="0"/>
              <wp:wrapNone/>
              <wp:docPr id="6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800850" cy="1120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26AD4A" w14:textId="77777777" w:rsidR="00FC41BA" w:rsidRDefault="00B879BE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38B6BF85" wp14:editId="55DE1C8B">
                                <wp:extent cx="6657975" cy="1028700"/>
                                <wp:effectExtent l="19050" t="0" r="9525" b="0"/>
                                <wp:docPr id="3" name="Picture 3" descr="BeraterII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BeraterII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657975" cy="1028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1342C4" id="_x0000_t202" coordsize="21600,21600" o:spt="202" path="m,l,21600r21600,l21600,xe">
              <v:stroke joinstyle="miter"/>
              <v:path gradientshapeok="t" o:connecttype="rect"/>
            </v:shapetype>
            <v:shape id=" 3" o:spid="_x0000_s1028" type="#_x0000_t202" style="position:absolute;margin-left:-9.4pt;margin-top:70.85pt;width:535.5pt;height:88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" o:allowincell="f" stroked="f">
              <v:path arrowok="t"/>
              <v:textbox>
                <w:txbxContent>
                  <w:p w14:paraId="3626AD4A" w14:textId="77777777" w:rsidR="00FC41BA" w:rsidRDefault="00B879BE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38B6BF85" wp14:editId="55DE1C8B">
                          <wp:extent cx="6657975" cy="1028700"/>
                          <wp:effectExtent l="19050" t="0" r="9525" b="0"/>
                          <wp:docPr id="3" name="Picture 3" descr="BeraterII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BeraterII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657975" cy="1028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1AF43FC" wp14:editId="6BD00A1D">
              <wp:simplePos x="0" y="0"/>
              <wp:positionH relativeFrom="column">
                <wp:posOffset>4686300</wp:posOffset>
              </wp:positionH>
              <wp:positionV relativeFrom="paragraph">
                <wp:posOffset>0</wp:posOffset>
              </wp:positionV>
              <wp:extent cx="1947545" cy="720725"/>
              <wp:effectExtent l="0" t="0" r="0" b="0"/>
              <wp:wrapSquare wrapText="bothSides"/>
              <wp:docPr id="5" name="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47545" cy="720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0" w:name="_MON_1092745150"/>
                        <w:bookmarkEnd w:id="0"/>
                        <w:p w14:paraId="23AEA59C" w14:textId="77777777" w:rsidR="00FC41BA" w:rsidRDefault="00EE4C02">
                          <w:pPr>
                            <w:jc w:val="right"/>
                          </w:pPr>
                          <w:r w:rsidRPr="00526386">
                            <w:rPr>
                              <w:noProof/>
                              <w:lang w:val="en-GB" w:eastAsia="en-GB"/>
                            </w:rPr>
                            <w:object w:dxaOrig="2790" w:dyaOrig="990" w14:anchorId="44F9E86C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139.8pt;height:49.8pt">
                                <v:imagedata r:id="rId3" o:title=""/>
                              </v:shape>
                              <o:OLEObject Type="Embed" ProgID="Word.Picture.8" ShapeID="_x0000_i1026" DrawAspect="Content" ObjectID="_1753003334" r:id="rId4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AF43FC" id=" 4" o:spid="_x0000_s1029" type="#_x0000_t202" style="position:absolute;margin-left:369pt;margin-top:0;width:153.35pt;height:5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" o:allowincell="f" stroked="f">
              <v:path arrowok="t"/>
              <v:textbox>
                <w:txbxContent>
                  <w:bookmarkStart w:id="1" w:name="_MON_1092745150"/>
                  <w:bookmarkEnd w:id="1"/>
                  <w:p w14:paraId="23AEA59C" w14:textId="77777777" w:rsidR="00FC41BA" w:rsidRDefault="00EE4C02">
                    <w:pPr>
                      <w:jc w:val="right"/>
                    </w:pPr>
                    <w:r w:rsidRPr="00526386">
                      <w:rPr>
                        <w:noProof/>
                        <w:lang w:val="en-GB" w:eastAsia="en-GB"/>
                      </w:rPr>
                      <w:object w:dxaOrig="2790" w:dyaOrig="990" w14:anchorId="44F9E86C">
                        <v:shape id="_x0000_i1026" type="#_x0000_t75" style="width:139.5pt;height:49.5pt">
                          <v:imagedata r:id="rId5" o:title=""/>
                        </v:shape>
                        <o:OLEObject Type="Embed" ProgID="Word.Picture.8" ShapeID="_x0000_i1026" DrawAspect="Content" ObjectID="_1728202678" r:id="rId6"/>
                      </w:objec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8723D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0264EB9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E6284F"/>
    <w:multiLevelType w:val="hybridMultilevel"/>
    <w:tmpl w:val="500EC0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D540C"/>
    <w:multiLevelType w:val="hybridMultilevel"/>
    <w:tmpl w:val="EDB61EDE"/>
    <w:lvl w:ilvl="0" w:tplc="2CEA68EE">
      <w:start w:val="2001"/>
      <w:numFmt w:val="decimal"/>
      <w:lvlText w:val="%1"/>
      <w:lvlJc w:val="left"/>
      <w:pPr>
        <w:tabs>
          <w:tab w:val="num" w:pos="1640"/>
        </w:tabs>
        <w:ind w:left="1640" w:hanging="1470"/>
      </w:pPr>
      <w:rPr>
        <w:rFonts w:hint="default"/>
      </w:rPr>
    </w:lvl>
    <w:lvl w:ilvl="1" w:tplc="142E9090">
      <w:start w:val="1"/>
      <w:numFmt w:val="bullet"/>
      <w:lvlText w:val=""/>
      <w:lvlJc w:val="left"/>
      <w:pPr>
        <w:tabs>
          <w:tab w:val="num" w:pos="1250"/>
        </w:tabs>
        <w:ind w:left="1250" w:hanging="360"/>
      </w:pPr>
      <w:rPr>
        <w:rFonts w:ascii="Wingdings" w:hAnsi="Wingdings" w:hint="default"/>
      </w:rPr>
    </w:lvl>
    <w:lvl w:ilvl="2" w:tplc="9008E568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538A24B6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B0D6A3E2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86CE2184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D9ED98E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BE0C4566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B5B2F0DA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5" w15:restartNumberingAfterBreak="0">
    <w:nsid w:val="13B52DFD"/>
    <w:multiLevelType w:val="hybridMultilevel"/>
    <w:tmpl w:val="E6DAE3B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7A684D"/>
    <w:multiLevelType w:val="hybridMultilevel"/>
    <w:tmpl w:val="35685798"/>
    <w:lvl w:ilvl="0" w:tplc="FC9C90BE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CDCCB74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DE2E3A0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2DE64DFA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D2942A4C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17209442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116CA24C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D49022D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657234B2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18AA795F"/>
    <w:multiLevelType w:val="hybridMultilevel"/>
    <w:tmpl w:val="E8AEE15E"/>
    <w:lvl w:ilvl="0" w:tplc="040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9212DA4"/>
    <w:multiLevelType w:val="hybridMultilevel"/>
    <w:tmpl w:val="6C4E60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51FBF"/>
    <w:multiLevelType w:val="hybridMultilevel"/>
    <w:tmpl w:val="53B478F8"/>
    <w:lvl w:ilvl="0" w:tplc="32E28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D897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F815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BAB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A6EA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DE06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5668E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7AC2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5E4F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A84E7D"/>
    <w:multiLevelType w:val="hybridMultilevel"/>
    <w:tmpl w:val="8820D910"/>
    <w:lvl w:ilvl="0" w:tplc="0816B0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10AA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00CD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389E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F270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2E2E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EC50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12A9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F0BE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E0858"/>
    <w:multiLevelType w:val="hybridMultilevel"/>
    <w:tmpl w:val="A288E254"/>
    <w:lvl w:ilvl="0" w:tplc="4E6CF40E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hint="default"/>
      </w:rPr>
    </w:lvl>
    <w:lvl w:ilvl="1" w:tplc="7E423706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4E1AAD3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53B6EA22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BABE8346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9DB22482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E30080C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F692D00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A790C86E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20632CF1"/>
    <w:multiLevelType w:val="hybridMultilevel"/>
    <w:tmpl w:val="A0D0F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820C51"/>
    <w:multiLevelType w:val="hybridMultilevel"/>
    <w:tmpl w:val="5F9A0372"/>
    <w:lvl w:ilvl="0" w:tplc="3586E16A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1" w:tplc="5330D3D2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</w:rPr>
    </w:lvl>
    <w:lvl w:ilvl="2" w:tplc="DDFC88BC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C4E66FE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A476D92C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hint="default"/>
      </w:rPr>
    </w:lvl>
    <w:lvl w:ilvl="5" w:tplc="2AEC115A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112E7758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E646BC50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hint="default"/>
      </w:rPr>
    </w:lvl>
    <w:lvl w:ilvl="8" w:tplc="D4427AA2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14" w15:restartNumberingAfterBreak="0">
    <w:nsid w:val="22D62C99"/>
    <w:multiLevelType w:val="hybridMultilevel"/>
    <w:tmpl w:val="3A56878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A06EA1"/>
    <w:multiLevelType w:val="hybridMultilevel"/>
    <w:tmpl w:val="E904D734"/>
    <w:lvl w:ilvl="0" w:tplc="55DA103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86921D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314F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AE3B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C2BF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C277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60A9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9E0D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2BE98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A6BA6"/>
    <w:multiLevelType w:val="hybridMultilevel"/>
    <w:tmpl w:val="F790083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A2043"/>
    <w:multiLevelType w:val="hybridMultilevel"/>
    <w:tmpl w:val="9FB21E2A"/>
    <w:lvl w:ilvl="0" w:tplc="07361A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0E8A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FF8B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085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0E2D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BE59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18E7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9ED7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5BC3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00FC0"/>
    <w:multiLevelType w:val="hybridMultilevel"/>
    <w:tmpl w:val="380459E2"/>
    <w:lvl w:ilvl="0" w:tplc="6504E6E4">
      <w:start w:val="200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20FC4"/>
    <w:multiLevelType w:val="hybridMultilevel"/>
    <w:tmpl w:val="28105B3E"/>
    <w:lvl w:ilvl="0" w:tplc="2F4E255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C84203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2CA1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4A15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9862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776A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0E1F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E69A0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E9E11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C460D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2F9E79EA"/>
    <w:multiLevelType w:val="hybridMultilevel"/>
    <w:tmpl w:val="BF90A0BE"/>
    <w:lvl w:ilvl="0" w:tplc="0409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22" w15:restartNumberingAfterBreak="0">
    <w:nsid w:val="31401AC6"/>
    <w:multiLevelType w:val="hybridMultilevel"/>
    <w:tmpl w:val="8F5AD4F6"/>
    <w:lvl w:ilvl="0" w:tplc="557E59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2215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D56929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D26A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24708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56E5F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4646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384B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15827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655484"/>
    <w:multiLevelType w:val="hybridMultilevel"/>
    <w:tmpl w:val="3A146A14"/>
    <w:lvl w:ilvl="0" w:tplc="CB540BDA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1" w:tplc="04EE9BA4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</w:rPr>
    </w:lvl>
    <w:lvl w:ilvl="2" w:tplc="914220D6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F5067222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1E18F18A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hint="default"/>
      </w:rPr>
    </w:lvl>
    <w:lvl w:ilvl="5" w:tplc="C19E4CC0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DB82BD1A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3C5635AE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hint="default"/>
      </w:rPr>
    </w:lvl>
    <w:lvl w:ilvl="8" w:tplc="B9D490B4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24" w15:restartNumberingAfterBreak="0">
    <w:nsid w:val="33B678B9"/>
    <w:multiLevelType w:val="hybridMultilevel"/>
    <w:tmpl w:val="4F8ADD98"/>
    <w:lvl w:ilvl="0" w:tplc="8EB65694">
      <w:start w:val="1"/>
      <w:numFmt w:val="bullet"/>
      <w:lvlText w:val=""/>
      <w:lvlJc w:val="left"/>
      <w:pPr>
        <w:tabs>
          <w:tab w:val="num" w:pos="2690"/>
        </w:tabs>
        <w:ind w:left="2690" w:hanging="360"/>
      </w:pPr>
      <w:rPr>
        <w:rFonts w:ascii="Wingdings" w:hAnsi="Wingdings" w:hint="default"/>
      </w:rPr>
    </w:lvl>
    <w:lvl w:ilvl="1" w:tplc="EA2E9B8C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DBF4BB30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8EFE22E6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2CCE2B34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F94C8FC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B0343362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96A4AA58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9B2C8118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5" w15:restartNumberingAfterBreak="0">
    <w:nsid w:val="3D64656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E3C3B82"/>
    <w:multiLevelType w:val="hybridMultilevel"/>
    <w:tmpl w:val="4B5C66FA"/>
    <w:lvl w:ilvl="0" w:tplc="040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3F42092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41400507"/>
    <w:multiLevelType w:val="hybridMultilevel"/>
    <w:tmpl w:val="226CD5A2"/>
    <w:lvl w:ilvl="0" w:tplc="5A7CA4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5EAB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4324D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6AB1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58EC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E22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075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344B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8C3C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B90DF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95054D8"/>
    <w:multiLevelType w:val="hybridMultilevel"/>
    <w:tmpl w:val="5078918A"/>
    <w:lvl w:ilvl="0" w:tplc="E0E68D78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9F6A3CF8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4B5C9948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FAF67080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5FA4ABA0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B2560F14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DCBA4F42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660F43C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2FBEEDE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1" w15:restartNumberingAfterBreak="0">
    <w:nsid w:val="49A924C5"/>
    <w:multiLevelType w:val="hybridMultilevel"/>
    <w:tmpl w:val="92C63B78"/>
    <w:lvl w:ilvl="0" w:tplc="6958C45C">
      <w:start w:val="1"/>
      <w:numFmt w:val="bullet"/>
      <w:lvlText w:val=""/>
      <w:lvlJc w:val="left"/>
      <w:pPr>
        <w:tabs>
          <w:tab w:val="num" w:pos="2684"/>
        </w:tabs>
        <w:ind w:left="2684" w:hanging="360"/>
      </w:pPr>
      <w:rPr>
        <w:rFonts w:ascii="Wingdings" w:hAnsi="Wingdings" w:hint="default"/>
      </w:rPr>
    </w:lvl>
    <w:lvl w:ilvl="1" w:tplc="B5C6EC9A" w:tentative="1">
      <w:start w:val="1"/>
      <w:numFmt w:val="bullet"/>
      <w:lvlText w:val="o"/>
      <w:lvlJc w:val="left"/>
      <w:pPr>
        <w:tabs>
          <w:tab w:val="num" w:pos="1604"/>
        </w:tabs>
        <w:ind w:left="1604" w:hanging="360"/>
      </w:pPr>
      <w:rPr>
        <w:rFonts w:ascii="Courier New" w:hAnsi="Courier New" w:hint="default"/>
      </w:rPr>
    </w:lvl>
    <w:lvl w:ilvl="2" w:tplc="8F481F96" w:tentative="1">
      <w:start w:val="1"/>
      <w:numFmt w:val="bullet"/>
      <w:lvlText w:val=""/>
      <w:lvlJc w:val="left"/>
      <w:pPr>
        <w:tabs>
          <w:tab w:val="num" w:pos="2324"/>
        </w:tabs>
        <w:ind w:left="2324" w:hanging="360"/>
      </w:pPr>
      <w:rPr>
        <w:rFonts w:ascii="Wingdings" w:hAnsi="Wingdings" w:hint="default"/>
      </w:rPr>
    </w:lvl>
    <w:lvl w:ilvl="3" w:tplc="FFA049BA" w:tentative="1">
      <w:start w:val="1"/>
      <w:numFmt w:val="bullet"/>
      <w:lvlText w:val=""/>
      <w:lvlJc w:val="left"/>
      <w:pPr>
        <w:tabs>
          <w:tab w:val="num" w:pos="3044"/>
        </w:tabs>
        <w:ind w:left="3044" w:hanging="360"/>
      </w:pPr>
      <w:rPr>
        <w:rFonts w:ascii="Symbol" w:hAnsi="Symbol" w:hint="default"/>
      </w:rPr>
    </w:lvl>
    <w:lvl w:ilvl="4" w:tplc="EA66DB1C" w:tentative="1">
      <w:start w:val="1"/>
      <w:numFmt w:val="bullet"/>
      <w:lvlText w:val="o"/>
      <w:lvlJc w:val="left"/>
      <w:pPr>
        <w:tabs>
          <w:tab w:val="num" w:pos="3764"/>
        </w:tabs>
        <w:ind w:left="3764" w:hanging="360"/>
      </w:pPr>
      <w:rPr>
        <w:rFonts w:ascii="Courier New" w:hAnsi="Courier New" w:hint="default"/>
      </w:rPr>
    </w:lvl>
    <w:lvl w:ilvl="5" w:tplc="6EB81A4C" w:tentative="1">
      <w:start w:val="1"/>
      <w:numFmt w:val="bullet"/>
      <w:lvlText w:val=""/>
      <w:lvlJc w:val="left"/>
      <w:pPr>
        <w:tabs>
          <w:tab w:val="num" w:pos="4484"/>
        </w:tabs>
        <w:ind w:left="4484" w:hanging="360"/>
      </w:pPr>
      <w:rPr>
        <w:rFonts w:ascii="Wingdings" w:hAnsi="Wingdings" w:hint="default"/>
      </w:rPr>
    </w:lvl>
    <w:lvl w:ilvl="6" w:tplc="23EEE4A4" w:tentative="1">
      <w:start w:val="1"/>
      <w:numFmt w:val="bullet"/>
      <w:lvlText w:val=""/>
      <w:lvlJc w:val="left"/>
      <w:pPr>
        <w:tabs>
          <w:tab w:val="num" w:pos="5204"/>
        </w:tabs>
        <w:ind w:left="5204" w:hanging="360"/>
      </w:pPr>
      <w:rPr>
        <w:rFonts w:ascii="Symbol" w:hAnsi="Symbol" w:hint="default"/>
      </w:rPr>
    </w:lvl>
    <w:lvl w:ilvl="7" w:tplc="E4227776" w:tentative="1">
      <w:start w:val="1"/>
      <w:numFmt w:val="bullet"/>
      <w:lvlText w:val="o"/>
      <w:lvlJc w:val="left"/>
      <w:pPr>
        <w:tabs>
          <w:tab w:val="num" w:pos="5924"/>
        </w:tabs>
        <w:ind w:left="5924" w:hanging="360"/>
      </w:pPr>
      <w:rPr>
        <w:rFonts w:ascii="Courier New" w:hAnsi="Courier New" w:hint="default"/>
      </w:rPr>
    </w:lvl>
    <w:lvl w:ilvl="8" w:tplc="70804DDE" w:tentative="1">
      <w:start w:val="1"/>
      <w:numFmt w:val="bullet"/>
      <w:lvlText w:val=""/>
      <w:lvlJc w:val="left"/>
      <w:pPr>
        <w:tabs>
          <w:tab w:val="num" w:pos="6644"/>
        </w:tabs>
        <w:ind w:left="6644" w:hanging="360"/>
      </w:pPr>
      <w:rPr>
        <w:rFonts w:ascii="Wingdings" w:hAnsi="Wingdings" w:hint="default"/>
      </w:rPr>
    </w:lvl>
  </w:abstractNum>
  <w:abstractNum w:abstractNumId="32" w15:restartNumberingAfterBreak="0">
    <w:nsid w:val="4AF850C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4D2F4680"/>
    <w:multiLevelType w:val="hybridMultilevel"/>
    <w:tmpl w:val="ADD8AA72"/>
    <w:lvl w:ilvl="0" w:tplc="F37C9E94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BE07A9A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EC2C1C16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D606225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ED86CD5C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C3E4A692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ADCACBFE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5D22615A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30A0CD7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565E13C0"/>
    <w:multiLevelType w:val="hybridMultilevel"/>
    <w:tmpl w:val="E12E5596"/>
    <w:lvl w:ilvl="0" w:tplc="54D863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9E55C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98C1A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F7CD2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D8FC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7E15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1B4CB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AA43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65AF4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AA5337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E7B6CAE"/>
    <w:multiLevelType w:val="hybridMultilevel"/>
    <w:tmpl w:val="2A821F6A"/>
    <w:lvl w:ilvl="0" w:tplc="32589F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8E76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36835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8E89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EEEA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B4AA8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BABD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16CF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564A8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C6FFD"/>
    <w:multiLevelType w:val="hybridMultilevel"/>
    <w:tmpl w:val="149C1CFC"/>
    <w:lvl w:ilvl="0" w:tplc="E432F1B6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4FA75F8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477A804C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682A92C4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D084F212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2E3285F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31C6EF8A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45986404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47E0AD90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8" w15:restartNumberingAfterBreak="0">
    <w:nsid w:val="688D3C17"/>
    <w:multiLevelType w:val="hybridMultilevel"/>
    <w:tmpl w:val="08F61C4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F41659"/>
    <w:multiLevelType w:val="hybridMultilevel"/>
    <w:tmpl w:val="FB98C0A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DC43E7C"/>
    <w:multiLevelType w:val="singleLevel"/>
    <w:tmpl w:val="F26A827E"/>
    <w:lvl w:ilvl="0">
      <w:start w:val="1"/>
      <w:numFmt w:val="bullet"/>
      <w:pStyle w:val="InhaltsverzeichnisLeistung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705374E1"/>
    <w:multiLevelType w:val="hybridMultilevel"/>
    <w:tmpl w:val="7EF87492"/>
    <w:lvl w:ilvl="0" w:tplc="93C433BE">
      <w:start w:val="1"/>
      <w:numFmt w:val="bullet"/>
      <w:lvlText w:val=""/>
      <w:lvlJc w:val="left"/>
      <w:pPr>
        <w:tabs>
          <w:tab w:val="num" w:pos="2702"/>
        </w:tabs>
        <w:ind w:left="2702" w:hanging="360"/>
      </w:pPr>
      <w:rPr>
        <w:rFonts w:ascii="Wingdings" w:hAnsi="Wingdings" w:hint="default"/>
      </w:rPr>
    </w:lvl>
    <w:lvl w:ilvl="1" w:tplc="70525778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hint="default"/>
      </w:rPr>
    </w:lvl>
    <w:lvl w:ilvl="2" w:tplc="08CAAFB6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7256E112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9822DFC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hint="default"/>
      </w:rPr>
    </w:lvl>
    <w:lvl w:ilvl="5" w:tplc="62FCE0B8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84D69060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1D24313A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hint="default"/>
      </w:rPr>
    </w:lvl>
    <w:lvl w:ilvl="8" w:tplc="D880338C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42" w15:restartNumberingAfterBreak="0">
    <w:nsid w:val="70EC6A8F"/>
    <w:multiLevelType w:val="hybridMultilevel"/>
    <w:tmpl w:val="5ED800CA"/>
    <w:lvl w:ilvl="0" w:tplc="752CB0FC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666EF8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48062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F238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D6A7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8860D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46AC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1E7A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D964F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E10B91"/>
    <w:multiLevelType w:val="multilevel"/>
    <w:tmpl w:val="E98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34598D"/>
    <w:multiLevelType w:val="hybridMultilevel"/>
    <w:tmpl w:val="682CDD74"/>
    <w:lvl w:ilvl="0" w:tplc="6AE8DA82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3B023C8A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CA163790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226B236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69847B54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B13E2E52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45AC6C9E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5650AA86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6BDA2736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45" w15:restartNumberingAfterBreak="0">
    <w:nsid w:val="773B58C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753153">
    <w:abstractNumId w:val="27"/>
  </w:num>
  <w:num w:numId="2" w16cid:durableId="713502080">
    <w:abstractNumId w:val="2"/>
  </w:num>
  <w:num w:numId="3" w16cid:durableId="147136851">
    <w:abstractNumId w:val="35"/>
  </w:num>
  <w:num w:numId="4" w16cid:durableId="1852530498">
    <w:abstractNumId w:val="45"/>
  </w:num>
  <w:num w:numId="5" w16cid:durableId="312606762">
    <w:abstractNumId w:val="32"/>
  </w:num>
  <w:num w:numId="6" w16cid:durableId="718669003">
    <w:abstractNumId w:val="25"/>
  </w:num>
  <w:num w:numId="7" w16cid:durableId="1831408086">
    <w:abstractNumId w:val="20"/>
  </w:num>
  <w:num w:numId="8" w16cid:durableId="1154033267">
    <w:abstractNumId w:val="0"/>
  </w:num>
  <w:num w:numId="9" w16cid:durableId="1564441059">
    <w:abstractNumId w:val="29"/>
  </w:num>
  <w:num w:numId="10" w16cid:durableId="444158838">
    <w:abstractNumId w:val="37"/>
  </w:num>
  <w:num w:numId="11" w16cid:durableId="1562055658">
    <w:abstractNumId w:val="6"/>
  </w:num>
  <w:num w:numId="12" w16cid:durableId="870262607">
    <w:abstractNumId w:val="44"/>
  </w:num>
  <w:num w:numId="13" w16cid:durableId="82915631">
    <w:abstractNumId w:val="11"/>
  </w:num>
  <w:num w:numId="14" w16cid:durableId="1725835577">
    <w:abstractNumId w:val="19"/>
  </w:num>
  <w:num w:numId="15" w16cid:durableId="275529050">
    <w:abstractNumId w:val="31"/>
  </w:num>
  <w:num w:numId="16" w16cid:durableId="1146119441">
    <w:abstractNumId w:val="41"/>
  </w:num>
  <w:num w:numId="17" w16cid:durableId="1950310102">
    <w:abstractNumId w:val="42"/>
  </w:num>
  <w:num w:numId="18" w16cid:durableId="1970552258">
    <w:abstractNumId w:val="24"/>
  </w:num>
  <w:num w:numId="19" w16cid:durableId="641497543">
    <w:abstractNumId w:val="15"/>
  </w:num>
  <w:num w:numId="20" w16cid:durableId="1017198027">
    <w:abstractNumId w:val="13"/>
  </w:num>
  <w:num w:numId="21" w16cid:durableId="1811551839">
    <w:abstractNumId w:val="23"/>
  </w:num>
  <w:num w:numId="22" w16cid:durableId="358746705">
    <w:abstractNumId w:val="30"/>
  </w:num>
  <w:num w:numId="23" w16cid:durableId="804205291">
    <w:abstractNumId w:val="9"/>
  </w:num>
  <w:num w:numId="24" w16cid:durableId="369037179">
    <w:abstractNumId w:val="4"/>
  </w:num>
  <w:num w:numId="25" w16cid:durableId="1937328020">
    <w:abstractNumId w:val="34"/>
  </w:num>
  <w:num w:numId="26" w16cid:durableId="1930967991">
    <w:abstractNumId w:val="22"/>
  </w:num>
  <w:num w:numId="27" w16cid:durableId="2067216100">
    <w:abstractNumId w:val="36"/>
  </w:num>
  <w:num w:numId="28" w16cid:durableId="2059553231">
    <w:abstractNumId w:val="40"/>
  </w:num>
  <w:num w:numId="29" w16cid:durableId="865479823">
    <w:abstractNumId w:val="17"/>
  </w:num>
  <w:num w:numId="30" w16cid:durableId="660818465">
    <w:abstractNumId w:val="33"/>
  </w:num>
  <w:num w:numId="31" w16cid:durableId="1854487765">
    <w:abstractNumId w:val="28"/>
  </w:num>
  <w:num w:numId="32" w16cid:durableId="492961871">
    <w:abstractNumId w:val="10"/>
  </w:num>
  <w:num w:numId="33" w16cid:durableId="1865244030">
    <w:abstractNumId w:val="12"/>
  </w:num>
  <w:num w:numId="34" w16cid:durableId="206264642">
    <w:abstractNumId w:val="7"/>
  </w:num>
  <w:num w:numId="35" w16cid:durableId="1124814407">
    <w:abstractNumId w:val="26"/>
  </w:num>
  <w:num w:numId="36" w16cid:durableId="970745368">
    <w:abstractNumId w:val="14"/>
  </w:num>
  <w:num w:numId="37" w16cid:durableId="533274816">
    <w:abstractNumId w:val="21"/>
  </w:num>
  <w:num w:numId="38" w16cid:durableId="1133985967">
    <w:abstractNumId w:val="3"/>
  </w:num>
  <w:num w:numId="39" w16cid:durableId="1492714762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 w16cid:durableId="259803762">
    <w:abstractNumId w:val="18"/>
  </w:num>
  <w:num w:numId="41" w16cid:durableId="1373729152">
    <w:abstractNumId w:val="8"/>
  </w:num>
  <w:num w:numId="42" w16cid:durableId="75104995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3" w16cid:durableId="1749620161">
    <w:abstractNumId w:val="38"/>
  </w:num>
  <w:num w:numId="44" w16cid:durableId="9646865">
    <w:abstractNumId w:val="39"/>
  </w:num>
  <w:num w:numId="45" w16cid:durableId="1217811995">
    <w:abstractNumId w:val="16"/>
  </w:num>
  <w:num w:numId="46" w16cid:durableId="1275944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14F"/>
    <w:rsid w:val="00002151"/>
    <w:rsid w:val="00003A49"/>
    <w:rsid w:val="00016D01"/>
    <w:rsid w:val="000226A8"/>
    <w:rsid w:val="00024879"/>
    <w:rsid w:val="00025A2A"/>
    <w:rsid w:val="0002693C"/>
    <w:rsid w:val="00027EE2"/>
    <w:rsid w:val="000305D6"/>
    <w:rsid w:val="00030F78"/>
    <w:rsid w:val="00032E3B"/>
    <w:rsid w:val="00034A7E"/>
    <w:rsid w:val="000363BF"/>
    <w:rsid w:val="00041CF3"/>
    <w:rsid w:val="00043E39"/>
    <w:rsid w:val="00044674"/>
    <w:rsid w:val="00046A3F"/>
    <w:rsid w:val="00052053"/>
    <w:rsid w:val="00054B24"/>
    <w:rsid w:val="000553C8"/>
    <w:rsid w:val="00055859"/>
    <w:rsid w:val="00061D6B"/>
    <w:rsid w:val="00066DF2"/>
    <w:rsid w:val="0007124E"/>
    <w:rsid w:val="00072E71"/>
    <w:rsid w:val="000744A5"/>
    <w:rsid w:val="0007524E"/>
    <w:rsid w:val="000755B6"/>
    <w:rsid w:val="00075B6B"/>
    <w:rsid w:val="000771C5"/>
    <w:rsid w:val="00081028"/>
    <w:rsid w:val="000813F5"/>
    <w:rsid w:val="00084C05"/>
    <w:rsid w:val="00092EB9"/>
    <w:rsid w:val="000A4DCF"/>
    <w:rsid w:val="000A55D0"/>
    <w:rsid w:val="000A586F"/>
    <w:rsid w:val="000B6ADF"/>
    <w:rsid w:val="000B7DBD"/>
    <w:rsid w:val="000C0076"/>
    <w:rsid w:val="000C2849"/>
    <w:rsid w:val="000C6D8E"/>
    <w:rsid w:val="000C7371"/>
    <w:rsid w:val="000D292D"/>
    <w:rsid w:val="000D73FC"/>
    <w:rsid w:val="000E5DD0"/>
    <w:rsid w:val="000E5E7C"/>
    <w:rsid w:val="000E7ACB"/>
    <w:rsid w:val="000F0FF0"/>
    <w:rsid w:val="000F2534"/>
    <w:rsid w:val="000F5018"/>
    <w:rsid w:val="000F5E4B"/>
    <w:rsid w:val="00115770"/>
    <w:rsid w:val="00121ED4"/>
    <w:rsid w:val="00122D03"/>
    <w:rsid w:val="00122E6A"/>
    <w:rsid w:val="0012401E"/>
    <w:rsid w:val="00127F93"/>
    <w:rsid w:val="00130EFD"/>
    <w:rsid w:val="001376D3"/>
    <w:rsid w:val="001430AC"/>
    <w:rsid w:val="00145F56"/>
    <w:rsid w:val="0014771F"/>
    <w:rsid w:val="00150264"/>
    <w:rsid w:val="00154AC9"/>
    <w:rsid w:val="00155A4A"/>
    <w:rsid w:val="001563E4"/>
    <w:rsid w:val="00173DC5"/>
    <w:rsid w:val="00175E4C"/>
    <w:rsid w:val="00182535"/>
    <w:rsid w:val="001906A3"/>
    <w:rsid w:val="00192038"/>
    <w:rsid w:val="00192B42"/>
    <w:rsid w:val="00196358"/>
    <w:rsid w:val="001A1237"/>
    <w:rsid w:val="001A65D1"/>
    <w:rsid w:val="001A6CA5"/>
    <w:rsid w:val="001A74E8"/>
    <w:rsid w:val="001A7821"/>
    <w:rsid w:val="001B6145"/>
    <w:rsid w:val="001B6D20"/>
    <w:rsid w:val="001C37EC"/>
    <w:rsid w:val="001C444A"/>
    <w:rsid w:val="001C6B97"/>
    <w:rsid w:val="001C7F3D"/>
    <w:rsid w:val="001E2387"/>
    <w:rsid w:val="001E35DE"/>
    <w:rsid w:val="001E4AD4"/>
    <w:rsid w:val="001E596E"/>
    <w:rsid w:val="001F798C"/>
    <w:rsid w:val="002041DC"/>
    <w:rsid w:val="002050BC"/>
    <w:rsid w:val="00206EAB"/>
    <w:rsid w:val="00210405"/>
    <w:rsid w:val="00213665"/>
    <w:rsid w:val="00221ECD"/>
    <w:rsid w:val="00222518"/>
    <w:rsid w:val="002272C2"/>
    <w:rsid w:val="00230F28"/>
    <w:rsid w:val="00231871"/>
    <w:rsid w:val="00232AD1"/>
    <w:rsid w:val="00233E40"/>
    <w:rsid w:val="0023670B"/>
    <w:rsid w:val="00237370"/>
    <w:rsid w:val="00237409"/>
    <w:rsid w:val="00241BCE"/>
    <w:rsid w:val="00246E3D"/>
    <w:rsid w:val="00250444"/>
    <w:rsid w:val="002540C8"/>
    <w:rsid w:val="0025672B"/>
    <w:rsid w:val="002604F6"/>
    <w:rsid w:val="00262A28"/>
    <w:rsid w:val="00262DFA"/>
    <w:rsid w:val="00264C8A"/>
    <w:rsid w:val="00265D59"/>
    <w:rsid w:val="00266525"/>
    <w:rsid w:val="00276C0C"/>
    <w:rsid w:val="002843AC"/>
    <w:rsid w:val="00285E03"/>
    <w:rsid w:val="0028714F"/>
    <w:rsid w:val="00291E77"/>
    <w:rsid w:val="00292326"/>
    <w:rsid w:val="00292B9E"/>
    <w:rsid w:val="00297B6B"/>
    <w:rsid w:val="002A328E"/>
    <w:rsid w:val="002B2EF7"/>
    <w:rsid w:val="002B33E2"/>
    <w:rsid w:val="002C4877"/>
    <w:rsid w:val="002D27DF"/>
    <w:rsid w:val="002D32AB"/>
    <w:rsid w:val="002D3AC7"/>
    <w:rsid w:val="002D5E55"/>
    <w:rsid w:val="002F41FB"/>
    <w:rsid w:val="00301E57"/>
    <w:rsid w:val="0030290D"/>
    <w:rsid w:val="00303B08"/>
    <w:rsid w:val="00304C62"/>
    <w:rsid w:val="003103BB"/>
    <w:rsid w:val="00313D74"/>
    <w:rsid w:val="00316545"/>
    <w:rsid w:val="00316AA8"/>
    <w:rsid w:val="003272A7"/>
    <w:rsid w:val="00333F1E"/>
    <w:rsid w:val="00336AF6"/>
    <w:rsid w:val="00337C89"/>
    <w:rsid w:val="003502DD"/>
    <w:rsid w:val="00351151"/>
    <w:rsid w:val="00352386"/>
    <w:rsid w:val="00362459"/>
    <w:rsid w:val="003679E1"/>
    <w:rsid w:val="003727D4"/>
    <w:rsid w:val="00383F8B"/>
    <w:rsid w:val="0038533F"/>
    <w:rsid w:val="00386528"/>
    <w:rsid w:val="00390ADC"/>
    <w:rsid w:val="003A28EE"/>
    <w:rsid w:val="003A2999"/>
    <w:rsid w:val="003A4884"/>
    <w:rsid w:val="003A49D5"/>
    <w:rsid w:val="003B09B8"/>
    <w:rsid w:val="003B1A14"/>
    <w:rsid w:val="003B315B"/>
    <w:rsid w:val="003C1851"/>
    <w:rsid w:val="003C1E0A"/>
    <w:rsid w:val="003C3451"/>
    <w:rsid w:val="003C39FF"/>
    <w:rsid w:val="003D1BC5"/>
    <w:rsid w:val="003E0DB7"/>
    <w:rsid w:val="003E0E27"/>
    <w:rsid w:val="003E0F45"/>
    <w:rsid w:val="003E5843"/>
    <w:rsid w:val="003F0D32"/>
    <w:rsid w:val="003F78F4"/>
    <w:rsid w:val="003F7970"/>
    <w:rsid w:val="004051AA"/>
    <w:rsid w:val="0042065F"/>
    <w:rsid w:val="00421097"/>
    <w:rsid w:val="00422F63"/>
    <w:rsid w:val="004276D5"/>
    <w:rsid w:val="0044046B"/>
    <w:rsid w:val="00441B49"/>
    <w:rsid w:val="00457FBE"/>
    <w:rsid w:val="00471699"/>
    <w:rsid w:val="00474991"/>
    <w:rsid w:val="004859FF"/>
    <w:rsid w:val="0049358A"/>
    <w:rsid w:val="00493DDD"/>
    <w:rsid w:val="00496A68"/>
    <w:rsid w:val="004A5682"/>
    <w:rsid w:val="004A720C"/>
    <w:rsid w:val="004B59F1"/>
    <w:rsid w:val="004C0AAE"/>
    <w:rsid w:val="004C255B"/>
    <w:rsid w:val="004D06D1"/>
    <w:rsid w:val="004D2890"/>
    <w:rsid w:val="004D6109"/>
    <w:rsid w:val="00501565"/>
    <w:rsid w:val="00502FAD"/>
    <w:rsid w:val="00511912"/>
    <w:rsid w:val="00511A09"/>
    <w:rsid w:val="00513D94"/>
    <w:rsid w:val="00515AF2"/>
    <w:rsid w:val="00520AC0"/>
    <w:rsid w:val="0052340B"/>
    <w:rsid w:val="00526386"/>
    <w:rsid w:val="00531A69"/>
    <w:rsid w:val="00534F78"/>
    <w:rsid w:val="00537755"/>
    <w:rsid w:val="005469A3"/>
    <w:rsid w:val="00551AE1"/>
    <w:rsid w:val="005653E9"/>
    <w:rsid w:val="00565DB1"/>
    <w:rsid w:val="00571B05"/>
    <w:rsid w:val="0059029F"/>
    <w:rsid w:val="005B34A2"/>
    <w:rsid w:val="005C34B8"/>
    <w:rsid w:val="005D0F17"/>
    <w:rsid w:val="005D2905"/>
    <w:rsid w:val="005D5791"/>
    <w:rsid w:val="005D6FD4"/>
    <w:rsid w:val="005F1B4E"/>
    <w:rsid w:val="005F7FDD"/>
    <w:rsid w:val="006124CA"/>
    <w:rsid w:val="00621258"/>
    <w:rsid w:val="00630E35"/>
    <w:rsid w:val="00637A34"/>
    <w:rsid w:val="00654888"/>
    <w:rsid w:val="0067055D"/>
    <w:rsid w:val="00672564"/>
    <w:rsid w:val="00680BE4"/>
    <w:rsid w:val="00685A00"/>
    <w:rsid w:val="0069470D"/>
    <w:rsid w:val="006968DD"/>
    <w:rsid w:val="006A1457"/>
    <w:rsid w:val="006A1BB0"/>
    <w:rsid w:val="006A7393"/>
    <w:rsid w:val="006C010D"/>
    <w:rsid w:val="006D1D61"/>
    <w:rsid w:val="006D5884"/>
    <w:rsid w:val="006E0116"/>
    <w:rsid w:val="006E2251"/>
    <w:rsid w:val="006E2CE7"/>
    <w:rsid w:val="006E3324"/>
    <w:rsid w:val="006E54E7"/>
    <w:rsid w:val="006F2F8A"/>
    <w:rsid w:val="006F4A73"/>
    <w:rsid w:val="006F5C1E"/>
    <w:rsid w:val="006F659D"/>
    <w:rsid w:val="00701E7C"/>
    <w:rsid w:val="00703498"/>
    <w:rsid w:val="00721360"/>
    <w:rsid w:val="0073030E"/>
    <w:rsid w:val="007363D2"/>
    <w:rsid w:val="0073687C"/>
    <w:rsid w:val="007401AA"/>
    <w:rsid w:val="00750AF9"/>
    <w:rsid w:val="00761788"/>
    <w:rsid w:val="00765AA5"/>
    <w:rsid w:val="0077027D"/>
    <w:rsid w:val="00775609"/>
    <w:rsid w:val="00781AB5"/>
    <w:rsid w:val="0078630D"/>
    <w:rsid w:val="00790F89"/>
    <w:rsid w:val="007A064F"/>
    <w:rsid w:val="007A4D29"/>
    <w:rsid w:val="007A63B0"/>
    <w:rsid w:val="007B21F0"/>
    <w:rsid w:val="007B59A8"/>
    <w:rsid w:val="007C4C4B"/>
    <w:rsid w:val="007C6F06"/>
    <w:rsid w:val="007D5517"/>
    <w:rsid w:val="007D7768"/>
    <w:rsid w:val="007F7011"/>
    <w:rsid w:val="00801F0F"/>
    <w:rsid w:val="00810D7A"/>
    <w:rsid w:val="00811763"/>
    <w:rsid w:val="00813BA8"/>
    <w:rsid w:val="008271F5"/>
    <w:rsid w:val="00834EF1"/>
    <w:rsid w:val="008422C4"/>
    <w:rsid w:val="00847241"/>
    <w:rsid w:val="008633BC"/>
    <w:rsid w:val="008642D2"/>
    <w:rsid w:val="00870E7F"/>
    <w:rsid w:val="00871E83"/>
    <w:rsid w:val="0087287B"/>
    <w:rsid w:val="0087347A"/>
    <w:rsid w:val="00873EC6"/>
    <w:rsid w:val="008873E9"/>
    <w:rsid w:val="00894017"/>
    <w:rsid w:val="00895D8D"/>
    <w:rsid w:val="008A7FE2"/>
    <w:rsid w:val="008B0302"/>
    <w:rsid w:val="008B08F5"/>
    <w:rsid w:val="008B0918"/>
    <w:rsid w:val="008B14E3"/>
    <w:rsid w:val="008D13F5"/>
    <w:rsid w:val="008D5FAE"/>
    <w:rsid w:val="008E00FC"/>
    <w:rsid w:val="008E1813"/>
    <w:rsid w:val="008E6C73"/>
    <w:rsid w:val="008E7A70"/>
    <w:rsid w:val="0090189E"/>
    <w:rsid w:val="009040A3"/>
    <w:rsid w:val="00906886"/>
    <w:rsid w:val="0090712E"/>
    <w:rsid w:val="009109E4"/>
    <w:rsid w:val="00914AAC"/>
    <w:rsid w:val="00920B02"/>
    <w:rsid w:val="00927A4E"/>
    <w:rsid w:val="00927B8E"/>
    <w:rsid w:val="00935BA8"/>
    <w:rsid w:val="009365F1"/>
    <w:rsid w:val="00940312"/>
    <w:rsid w:val="00942B05"/>
    <w:rsid w:val="00944FB0"/>
    <w:rsid w:val="00951060"/>
    <w:rsid w:val="009536EC"/>
    <w:rsid w:val="00962B62"/>
    <w:rsid w:val="009708F7"/>
    <w:rsid w:val="00976A58"/>
    <w:rsid w:val="00982EEF"/>
    <w:rsid w:val="009903F2"/>
    <w:rsid w:val="00991E55"/>
    <w:rsid w:val="0099547F"/>
    <w:rsid w:val="009956AC"/>
    <w:rsid w:val="0099706E"/>
    <w:rsid w:val="009B345F"/>
    <w:rsid w:val="009C44B7"/>
    <w:rsid w:val="009C63D6"/>
    <w:rsid w:val="009D4A4D"/>
    <w:rsid w:val="009D6C93"/>
    <w:rsid w:val="009D75E9"/>
    <w:rsid w:val="009E420E"/>
    <w:rsid w:val="009E43CE"/>
    <w:rsid w:val="009F1A32"/>
    <w:rsid w:val="009F3325"/>
    <w:rsid w:val="009F6114"/>
    <w:rsid w:val="00A12AD8"/>
    <w:rsid w:val="00A157DA"/>
    <w:rsid w:val="00A164B8"/>
    <w:rsid w:val="00A2171F"/>
    <w:rsid w:val="00A310A3"/>
    <w:rsid w:val="00A37053"/>
    <w:rsid w:val="00A40465"/>
    <w:rsid w:val="00A4479A"/>
    <w:rsid w:val="00A46D7C"/>
    <w:rsid w:val="00A50883"/>
    <w:rsid w:val="00A51709"/>
    <w:rsid w:val="00A518FE"/>
    <w:rsid w:val="00A53B3A"/>
    <w:rsid w:val="00A55E21"/>
    <w:rsid w:val="00A55E6B"/>
    <w:rsid w:val="00A61F14"/>
    <w:rsid w:val="00A6254F"/>
    <w:rsid w:val="00A62CD6"/>
    <w:rsid w:val="00A63597"/>
    <w:rsid w:val="00A64E5B"/>
    <w:rsid w:val="00A844DA"/>
    <w:rsid w:val="00AA0E8C"/>
    <w:rsid w:val="00AA62D6"/>
    <w:rsid w:val="00AA6E9E"/>
    <w:rsid w:val="00AB10E7"/>
    <w:rsid w:val="00AB1C96"/>
    <w:rsid w:val="00AD2DA8"/>
    <w:rsid w:val="00AD4ED1"/>
    <w:rsid w:val="00AE2662"/>
    <w:rsid w:val="00AE3FB5"/>
    <w:rsid w:val="00AE609E"/>
    <w:rsid w:val="00AF4795"/>
    <w:rsid w:val="00B027CE"/>
    <w:rsid w:val="00B034BE"/>
    <w:rsid w:val="00B0524D"/>
    <w:rsid w:val="00B0639F"/>
    <w:rsid w:val="00B10730"/>
    <w:rsid w:val="00B11B6F"/>
    <w:rsid w:val="00B12C02"/>
    <w:rsid w:val="00B16E93"/>
    <w:rsid w:val="00B17F31"/>
    <w:rsid w:val="00B248A7"/>
    <w:rsid w:val="00B257D9"/>
    <w:rsid w:val="00B26C7D"/>
    <w:rsid w:val="00B33733"/>
    <w:rsid w:val="00B33AD6"/>
    <w:rsid w:val="00B36231"/>
    <w:rsid w:val="00B40CEA"/>
    <w:rsid w:val="00B476B7"/>
    <w:rsid w:val="00B50941"/>
    <w:rsid w:val="00B52423"/>
    <w:rsid w:val="00B5270D"/>
    <w:rsid w:val="00B570B5"/>
    <w:rsid w:val="00B73F02"/>
    <w:rsid w:val="00B760AC"/>
    <w:rsid w:val="00B879BE"/>
    <w:rsid w:val="00B9156E"/>
    <w:rsid w:val="00B973AB"/>
    <w:rsid w:val="00BA175D"/>
    <w:rsid w:val="00BA2D6A"/>
    <w:rsid w:val="00BA452D"/>
    <w:rsid w:val="00BB0F89"/>
    <w:rsid w:val="00BB1C15"/>
    <w:rsid w:val="00BC7B64"/>
    <w:rsid w:val="00BD5E79"/>
    <w:rsid w:val="00BD696F"/>
    <w:rsid w:val="00BE1BEF"/>
    <w:rsid w:val="00C0001F"/>
    <w:rsid w:val="00C141DA"/>
    <w:rsid w:val="00C23395"/>
    <w:rsid w:val="00C23E50"/>
    <w:rsid w:val="00C273AF"/>
    <w:rsid w:val="00C36CAA"/>
    <w:rsid w:val="00C37457"/>
    <w:rsid w:val="00C41055"/>
    <w:rsid w:val="00C43906"/>
    <w:rsid w:val="00C43C57"/>
    <w:rsid w:val="00C4570E"/>
    <w:rsid w:val="00C516ED"/>
    <w:rsid w:val="00C55663"/>
    <w:rsid w:val="00C62EE8"/>
    <w:rsid w:val="00C70F5C"/>
    <w:rsid w:val="00C72D7B"/>
    <w:rsid w:val="00C85F30"/>
    <w:rsid w:val="00C92E3F"/>
    <w:rsid w:val="00C93E4B"/>
    <w:rsid w:val="00CA337C"/>
    <w:rsid w:val="00CB2368"/>
    <w:rsid w:val="00CB514E"/>
    <w:rsid w:val="00CC20D0"/>
    <w:rsid w:val="00CC6EC9"/>
    <w:rsid w:val="00CD1D45"/>
    <w:rsid w:val="00CF2865"/>
    <w:rsid w:val="00CF2B2C"/>
    <w:rsid w:val="00CF3FA2"/>
    <w:rsid w:val="00D018A0"/>
    <w:rsid w:val="00D02DB6"/>
    <w:rsid w:val="00D03030"/>
    <w:rsid w:val="00D0306B"/>
    <w:rsid w:val="00D031B1"/>
    <w:rsid w:val="00D03B7D"/>
    <w:rsid w:val="00D11E45"/>
    <w:rsid w:val="00D172D8"/>
    <w:rsid w:val="00D17397"/>
    <w:rsid w:val="00D17BCC"/>
    <w:rsid w:val="00D249E7"/>
    <w:rsid w:val="00D25792"/>
    <w:rsid w:val="00D3397E"/>
    <w:rsid w:val="00D41683"/>
    <w:rsid w:val="00D4579F"/>
    <w:rsid w:val="00D46018"/>
    <w:rsid w:val="00D47F18"/>
    <w:rsid w:val="00D547B1"/>
    <w:rsid w:val="00D55630"/>
    <w:rsid w:val="00D56A14"/>
    <w:rsid w:val="00D64275"/>
    <w:rsid w:val="00D73A34"/>
    <w:rsid w:val="00D76EE6"/>
    <w:rsid w:val="00D77344"/>
    <w:rsid w:val="00D83146"/>
    <w:rsid w:val="00D835C1"/>
    <w:rsid w:val="00D84631"/>
    <w:rsid w:val="00D84D87"/>
    <w:rsid w:val="00D87B50"/>
    <w:rsid w:val="00DA100E"/>
    <w:rsid w:val="00DB1D9C"/>
    <w:rsid w:val="00DB4F98"/>
    <w:rsid w:val="00DB7AAF"/>
    <w:rsid w:val="00DC316F"/>
    <w:rsid w:val="00DC3F92"/>
    <w:rsid w:val="00DC4199"/>
    <w:rsid w:val="00DD2190"/>
    <w:rsid w:val="00DD3E1B"/>
    <w:rsid w:val="00DD725C"/>
    <w:rsid w:val="00DD765A"/>
    <w:rsid w:val="00DE2D68"/>
    <w:rsid w:val="00DE6A57"/>
    <w:rsid w:val="00DF1C40"/>
    <w:rsid w:val="00DF31EC"/>
    <w:rsid w:val="00E120BF"/>
    <w:rsid w:val="00E25DD3"/>
    <w:rsid w:val="00E31CAB"/>
    <w:rsid w:val="00E42CC1"/>
    <w:rsid w:val="00E44FA3"/>
    <w:rsid w:val="00E45EF3"/>
    <w:rsid w:val="00E46458"/>
    <w:rsid w:val="00E667BE"/>
    <w:rsid w:val="00E702A9"/>
    <w:rsid w:val="00E74F06"/>
    <w:rsid w:val="00E768B1"/>
    <w:rsid w:val="00E7717D"/>
    <w:rsid w:val="00E80A78"/>
    <w:rsid w:val="00E82885"/>
    <w:rsid w:val="00EA28B8"/>
    <w:rsid w:val="00EA3C0D"/>
    <w:rsid w:val="00EB380F"/>
    <w:rsid w:val="00EC1CE4"/>
    <w:rsid w:val="00EC7A70"/>
    <w:rsid w:val="00ED294E"/>
    <w:rsid w:val="00ED527A"/>
    <w:rsid w:val="00EE18F3"/>
    <w:rsid w:val="00EE4C02"/>
    <w:rsid w:val="00EE4C99"/>
    <w:rsid w:val="00EF78D9"/>
    <w:rsid w:val="00F02C7A"/>
    <w:rsid w:val="00F04C18"/>
    <w:rsid w:val="00F12EDC"/>
    <w:rsid w:val="00F20263"/>
    <w:rsid w:val="00F22AAB"/>
    <w:rsid w:val="00F31F0D"/>
    <w:rsid w:val="00F44B9D"/>
    <w:rsid w:val="00F5677E"/>
    <w:rsid w:val="00F56CEB"/>
    <w:rsid w:val="00F62E49"/>
    <w:rsid w:val="00F81A6A"/>
    <w:rsid w:val="00F820B0"/>
    <w:rsid w:val="00F91579"/>
    <w:rsid w:val="00F91B29"/>
    <w:rsid w:val="00F948C0"/>
    <w:rsid w:val="00FA0D76"/>
    <w:rsid w:val="00FA17D1"/>
    <w:rsid w:val="00FA1C04"/>
    <w:rsid w:val="00FA2D27"/>
    <w:rsid w:val="00FA59BF"/>
    <w:rsid w:val="00FA6A6B"/>
    <w:rsid w:val="00FB355B"/>
    <w:rsid w:val="00FB5515"/>
    <w:rsid w:val="00FC22FC"/>
    <w:rsid w:val="00FC31B7"/>
    <w:rsid w:val="00FC41BA"/>
    <w:rsid w:val="00FC61D8"/>
    <w:rsid w:val="00FD4140"/>
    <w:rsid w:val="00FD4BA3"/>
    <w:rsid w:val="00FD767B"/>
    <w:rsid w:val="00FE0A71"/>
    <w:rsid w:val="00FE455C"/>
    <w:rsid w:val="00FE57D7"/>
    <w:rsid w:val="00FF4EDB"/>
    <w:rsid w:val="00FF6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23BD9"/>
  <w15:docId w15:val="{C5C07960-1284-4B5C-A309-3AC49FA2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2459"/>
    <w:rPr>
      <w:rFonts w:ascii="SAPFuturaNaBook" w:hAnsi="SAPFuturaNaBook"/>
      <w:sz w:val="24"/>
      <w:lang w:val="de-DE"/>
    </w:rPr>
  </w:style>
  <w:style w:type="paragraph" w:styleId="Heading1">
    <w:name w:val="heading 1"/>
    <w:basedOn w:val="Normal"/>
    <w:next w:val="Normal"/>
    <w:qFormat/>
    <w:rsid w:val="00526386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26386"/>
    <w:pPr>
      <w:keepNext/>
      <w:outlineLvl w:val="1"/>
    </w:pPr>
    <w:rPr>
      <w:rFonts w:ascii="Arial Black" w:hAnsi="Arial Black"/>
      <w:sz w:val="52"/>
    </w:rPr>
  </w:style>
  <w:style w:type="paragraph" w:styleId="Heading3">
    <w:name w:val="heading 3"/>
    <w:basedOn w:val="Normal"/>
    <w:next w:val="Normal"/>
    <w:qFormat/>
    <w:rsid w:val="0052638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526386"/>
    <w:pPr>
      <w:keepNext/>
      <w:ind w:left="170"/>
      <w:outlineLvl w:val="3"/>
    </w:pPr>
    <w:rPr>
      <w:b/>
      <w:sz w:val="16"/>
    </w:rPr>
  </w:style>
  <w:style w:type="paragraph" w:styleId="Heading5">
    <w:name w:val="heading 5"/>
    <w:basedOn w:val="Normal"/>
    <w:next w:val="Normal"/>
    <w:qFormat/>
    <w:rsid w:val="00526386"/>
    <w:pPr>
      <w:keepNext/>
      <w:outlineLvl w:val="4"/>
    </w:pPr>
    <w:rPr>
      <w:b/>
      <w:color w:val="000080"/>
      <w:sz w:val="40"/>
    </w:rPr>
  </w:style>
  <w:style w:type="paragraph" w:styleId="Heading6">
    <w:name w:val="heading 6"/>
    <w:basedOn w:val="Normal"/>
    <w:next w:val="Normal"/>
    <w:qFormat/>
    <w:rsid w:val="00526386"/>
    <w:pPr>
      <w:keepNext/>
      <w:outlineLvl w:val="5"/>
    </w:pPr>
    <w:rPr>
      <w:b/>
      <w:snapToGrid w:val="0"/>
      <w:color w:val="000080"/>
      <w:sz w:val="18"/>
      <w:lang w:eastAsia="de-DE"/>
    </w:rPr>
  </w:style>
  <w:style w:type="paragraph" w:styleId="Heading7">
    <w:name w:val="heading 7"/>
    <w:basedOn w:val="Normal"/>
    <w:next w:val="Normal"/>
    <w:qFormat/>
    <w:rsid w:val="00526386"/>
    <w:pPr>
      <w:keepNext/>
      <w:ind w:left="170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526386"/>
    <w:pPr>
      <w:keepNext/>
      <w:ind w:left="877"/>
      <w:outlineLvl w:val="7"/>
    </w:pPr>
    <w:rPr>
      <w:rFonts w:ascii="Arial" w:hAnsi="Arial" w:cs="Arial"/>
      <w:b/>
      <w:bCs/>
      <w:color w:val="C0C0C0"/>
      <w:sz w:val="96"/>
    </w:rPr>
  </w:style>
  <w:style w:type="paragraph" w:styleId="Heading9">
    <w:name w:val="heading 9"/>
    <w:basedOn w:val="Normal"/>
    <w:next w:val="Normal"/>
    <w:qFormat/>
    <w:rsid w:val="00526386"/>
    <w:pPr>
      <w:keepNext/>
      <w:outlineLvl w:val="8"/>
    </w:pPr>
    <w:rPr>
      <w:rFonts w:ascii="Arial" w:hAnsi="Arial" w:cs="Arial"/>
      <w:b/>
      <w:bCs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26386"/>
    <w:pPr>
      <w:ind w:left="214"/>
    </w:pPr>
  </w:style>
  <w:style w:type="paragraph" w:customStyle="1" w:styleId="Gliederungspunkt">
    <w:name w:val="Gliederungspunkt"/>
    <w:basedOn w:val="Heading3"/>
    <w:rsid w:val="00526386"/>
    <w:pPr>
      <w:ind w:left="851"/>
    </w:pPr>
    <w:rPr>
      <w:noProof/>
    </w:rPr>
  </w:style>
  <w:style w:type="paragraph" w:styleId="BodyTextIndent">
    <w:name w:val="Body Text Indent"/>
    <w:basedOn w:val="Normal"/>
    <w:rsid w:val="00526386"/>
    <w:pPr>
      <w:ind w:left="170"/>
    </w:pPr>
    <w:rPr>
      <w:sz w:val="22"/>
      <w:lang w:val="en-GB"/>
    </w:rPr>
  </w:style>
  <w:style w:type="paragraph" w:styleId="ListBullet">
    <w:name w:val="List Bullet"/>
    <w:basedOn w:val="Normal"/>
    <w:autoRedefine/>
    <w:rsid w:val="00526386"/>
    <w:pPr>
      <w:ind w:left="279"/>
    </w:pPr>
    <w:rPr>
      <w:sz w:val="22"/>
    </w:rPr>
  </w:style>
  <w:style w:type="paragraph" w:styleId="Header">
    <w:name w:val="header"/>
    <w:basedOn w:val="Normal"/>
    <w:rsid w:val="00526386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526386"/>
    <w:pPr>
      <w:tabs>
        <w:tab w:val="center" w:pos="4703"/>
        <w:tab w:val="right" w:pos="9406"/>
      </w:tabs>
    </w:pPr>
  </w:style>
  <w:style w:type="paragraph" w:styleId="BodyTextIndent2">
    <w:name w:val="Body Text Indent 2"/>
    <w:basedOn w:val="Normal"/>
    <w:rsid w:val="00526386"/>
    <w:pPr>
      <w:ind w:left="170"/>
    </w:pPr>
    <w:rPr>
      <w:sz w:val="22"/>
      <w:lang w:val="en-US"/>
    </w:rPr>
  </w:style>
  <w:style w:type="paragraph" w:styleId="BodyTextIndent3">
    <w:name w:val="Body Text Indent 3"/>
    <w:basedOn w:val="Normal"/>
    <w:rsid w:val="00526386"/>
    <w:pPr>
      <w:ind w:left="139"/>
    </w:pPr>
    <w:rPr>
      <w:sz w:val="22"/>
      <w:lang w:val="en-US"/>
    </w:rPr>
  </w:style>
  <w:style w:type="paragraph" w:styleId="BodyText2">
    <w:name w:val="Body Text 2"/>
    <w:basedOn w:val="Normal"/>
    <w:rsid w:val="00526386"/>
    <w:rPr>
      <w:rFonts w:ascii="Arial" w:hAnsi="Arial" w:cs="Arial"/>
      <w:color w:val="C0C0C0"/>
      <w:sz w:val="72"/>
    </w:rPr>
  </w:style>
  <w:style w:type="paragraph" w:styleId="FootnoteText">
    <w:name w:val="footnote text"/>
    <w:basedOn w:val="Normal"/>
    <w:semiHidden/>
    <w:rsid w:val="00526386"/>
    <w:rPr>
      <w:sz w:val="20"/>
    </w:rPr>
  </w:style>
  <w:style w:type="character" w:styleId="FootnoteReference">
    <w:name w:val="footnote reference"/>
    <w:basedOn w:val="DefaultParagraphFont"/>
    <w:semiHidden/>
    <w:rsid w:val="00526386"/>
    <w:rPr>
      <w:vertAlign w:val="superscript"/>
    </w:rPr>
  </w:style>
  <w:style w:type="paragraph" w:styleId="EndnoteText">
    <w:name w:val="endnote text"/>
    <w:basedOn w:val="Normal"/>
    <w:semiHidden/>
    <w:rsid w:val="00526386"/>
    <w:rPr>
      <w:sz w:val="20"/>
    </w:rPr>
  </w:style>
  <w:style w:type="character" w:styleId="EndnoteReference">
    <w:name w:val="endnote reference"/>
    <w:basedOn w:val="DefaultParagraphFont"/>
    <w:semiHidden/>
    <w:rsid w:val="00526386"/>
    <w:rPr>
      <w:vertAlign w:val="superscript"/>
    </w:rPr>
  </w:style>
  <w:style w:type="paragraph" w:styleId="BodyText3">
    <w:name w:val="Body Text 3"/>
    <w:basedOn w:val="Normal"/>
    <w:rsid w:val="00526386"/>
    <w:rPr>
      <w:rFonts w:ascii="Arial" w:hAnsi="Arial" w:cs="Arial"/>
      <w:sz w:val="20"/>
    </w:rPr>
  </w:style>
  <w:style w:type="character" w:styleId="CommentReference">
    <w:name w:val="annotation reference"/>
    <w:basedOn w:val="DefaultParagraphFont"/>
    <w:semiHidden/>
    <w:rsid w:val="00526386"/>
    <w:rPr>
      <w:sz w:val="16"/>
    </w:rPr>
  </w:style>
  <w:style w:type="paragraph" w:customStyle="1" w:styleId="InhaltsverzeichnisLeistungen">
    <w:name w:val="InhaltsverzeichnisLeistungen"/>
    <w:basedOn w:val="Normal"/>
    <w:rsid w:val="00526386"/>
    <w:pPr>
      <w:widowControl w:val="0"/>
      <w:numPr>
        <w:numId w:val="28"/>
      </w:numPr>
    </w:pPr>
    <w:rPr>
      <w:rFonts w:ascii="Arial" w:hAnsi="Arial"/>
      <w:snapToGrid w:val="0"/>
      <w:sz w:val="22"/>
      <w:lang w:eastAsia="de-DE"/>
    </w:rPr>
  </w:style>
  <w:style w:type="paragraph" w:customStyle="1" w:styleId="9BodytextanswerCharChar">
    <w:name w:val="9 Body text &amp; answer Char Char"/>
    <w:basedOn w:val="Normal"/>
    <w:rsid w:val="000771C5"/>
    <w:pPr>
      <w:spacing w:line="280" w:lineRule="exact"/>
      <w:ind w:left="567"/>
      <w:jc w:val="both"/>
    </w:pPr>
    <w:rPr>
      <w:rFonts w:ascii="Arial" w:hAnsi="Arial"/>
      <w:sz w:val="22"/>
      <w:szCs w:val="24"/>
      <w:lang w:val="en-ZA"/>
    </w:rPr>
  </w:style>
  <w:style w:type="character" w:styleId="PageNumber">
    <w:name w:val="page number"/>
    <w:basedOn w:val="DefaultParagraphFont"/>
    <w:rsid w:val="00336AF6"/>
  </w:style>
  <w:style w:type="paragraph" w:styleId="BalloonText">
    <w:name w:val="Balloon Text"/>
    <w:basedOn w:val="Normal"/>
    <w:link w:val="BalloonTextChar"/>
    <w:rsid w:val="00E8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80A78"/>
    <w:rPr>
      <w:rFonts w:ascii="Tahoma" w:hAnsi="Tahoma" w:cs="Tahoma"/>
      <w:sz w:val="16"/>
      <w:szCs w:val="16"/>
      <w:lang w:val="de-DE"/>
    </w:rPr>
  </w:style>
  <w:style w:type="paragraph" w:styleId="ListParagraph">
    <w:name w:val="List Paragraph"/>
    <w:basedOn w:val="Normal"/>
    <w:uiPriority w:val="34"/>
    <w:qFormat/>
    <w:rsid w:val="001563E4"/>
    <w:pPr>
      <w:ind w:left="720"/>
      <w:contextualSpacing/>
    </w:pPr>
  </w:style>
  <w:style w:type="paragraph" w:customStyle="1" w:styleId="Default">
    <w:name w:val="Default"/>
    <w:rsid w:val="00F22AA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basedOn w:val="DefaultParagraphFont"/>
    <w:rsid w:val="001906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3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ed.hamady@sap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ayurb4u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ohd_hasan@hotma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0.jpeg"/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0.jpeg"/><Relationship Id="rId1" Type="http://schemas.openxmlformats.org/officeDocument/2006/relationships/image" Target="media/image2.jpeg"/><Relationship Id="rId6" Type="http://schemas.openxmlformats.org/officeDocument/2006/relationships/oleObject" Target="embeddings/oleObject2.bin"/><Relationship Id="rId5" Type="http://schemas.openxmlformats.org/officeDocument/2006/relationships/image" Target="media/image30.wmf"/><Relationship Id="rId4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asis\TOOLS\SAP_SI_sonstiges\SAP%20SI%20Beraterprofil%20deutsch%20farbig%20einseiti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SAP SI Beraterprofil deutsch farbig einseitig.dot</Template>
  <TotalTime>18</TotalTime>
  <Pages>4</Pages>
  <Words>1010</Words>
  <Characters>5760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Beraterprofil</vt:lpstr>
    </vt:vector>
  </TitlesOfParts>
  <Company>SAP SI</Company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Beraterprofil</dc:title>
  <dc:creator>C.da Rocha Rezende</dc:creator>
  <cp:lastModifiedBy>Ramesh kavula</cp:lastModifiedBy>
  <cp:revision>2</cp:revision>
  <cp:lastPrinted>2004-07-20T07:28:00Z</cp:lastPrinted>
  <dcterms:created xsi:type="dcterms:W3CDTF">2023-08-08T07:06:00Z</dcterms:created>
  <dcterms:modified xsi:type="dcterms:W3CDTF">2023-08-08T07:06:00Z</dcterms:modified>
</cp:coreProperties>
</file>